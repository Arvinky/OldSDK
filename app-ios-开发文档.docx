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d"/>
        <w:tblW w:w="10843" w:type="dxa"/>
        <w:jc w:val="center"/>
        <w:tblLook w:val="04A0" w:firstRow="1" w:lastRow="0" w:firstColumn="1" w:lastColumn="0" w:noHBand="0" w:noVBand="1"/>
      </w:tblPr>
      <w:tblGrid>
        <w:gridCol w:w="1097"/>
        <w:gridCol w:w="6202"/>
        <w:gridCol w:w="1800"/>
        <w:gridCol w:w="1744"/>
      </w:tblGrid>
      <w:tr w:rsidR="00796C04" w:rsidRPr="004F413C" w14:paraId="3E7408E7" w14:textId="77777777" w:rsidTr="00F76EC7">
        <w:trPr>
          <w:trHeight w:val="851"/>
          <w:jc w:val="center"/>
        </w:trPr>
        <w:tc>
          <w:tcPr>
            <w:tcW w:w="1097" w:type="dxa"/>
            <w:vAlign w:val="center"/>
          </w:tcPr>
          <w:p w14:paraId="18C19CA4" w14:textId="025E418B" w:rsidR="007F4B02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Version</w:t>
            </w:r>
          </w:p>
        </w:tc>
        <w:tc>
          <w:tcPr>
            <w:tcW w:w="6202" w:type="dxa"/>
            <w:vAlign w:val="center"/>
          </w:tcPr>
          <w:p w14:paraId="56A30410" w14:textId="439346FD" w:rsidR="007F4B02" w:rsidRPr="004F413C" w:rsidRDefault="00F76EC7" w:rsidP="00F76EC7">
            <w:pPr>
              <w:pStyle w:val="11"/>
              <w:jc w:val="center"/>
              <w:rPr>
                <w:rFonts w:ascii="Helvetica" w:eastAsia="STKaiti" w:hAnsi="Helvetica" w:cs="Times"/>
                <w:color w:val="000000"/>
                <w:lang w:val="en-US" w:eastAsia="ja-JP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Description</w:t>
            </w:r>
          </w:p>
        </w:tc>
        <w:tc>
          <w:tcPr>
            <w:tcW w:w="1800" w:type="dxa"/>
            <w:vAlign w:val="center"/>
          </w:tcPr>
          <w:p w14:paraId="46DFB467" w14:textId="6C9B6347" w:rsidR="007F4B02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Date</w:t>
            </w:r>
          </w:p>
        </w:tc>
        <w:tc>
          <w:tcPr>
            <w:tcW w:w="1744" w:type="dxa"/>
            <w:vAlign w:val="center"/>
          </w:tcPr>
          <w:p w14:paraId="0F189E0D" w14:textId="71A674A7" w:rsidR="007F4B02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Author</w:t>
            </w:r>
          </w:p>
        </w:tc>
      </w:tr>
      <w:tr w:rsidR="00796C04" w:rsidRPr="004F413C" w14:paraId="33D73456" w14:textId="77777777" w:rsidTr="00F76EC7">
        <w:trPr>
          <w:trHeight w:val="851"/>
          <w:jc w:val="center"/>
        </w:trPr>
        <w:tc>
          <w:tcPr>
            <w:tcW w:w="1097" w:type="dxa"/>
            <w:vAlign w:val="center"/>
          </w:tcPr>
          <w:p w14:paraId="048657E5" w14:textId="47152BE5" w:rsidR="007F4B02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2.0.0</w:t>
            </w:r>
          </w:p>
        </w:tc>
        <w:tc>
          <w:tcPr>
            <w:tcW w:w="6202" w:type="dxa"/>
            <w:vAlign w:val="center"/>
          </w:tcPr>
          <w:p w14:paraId="30E694BB" w14:textId="164A3881" w:rsidR="007F4B02" w:rsidRPr="004F413C" w:rsidRDefault="00F76EC7" w:rsidP="00796C04">
            <w:pPr>
              <w:pStyle w:val="11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Telink Bluetooth SDK on iOS platform</w:t>
            </w:r>
          </w:p>
        </w:tc>
        <w:tc>
          <w:tcPr>
            <w:tcW w:w="1800" w:type="dxa"/>
            <w:vAlign w:val="center"/>
          </w:tcPr>
          <w:p w14:paraId="18E487AD" w14:textId="5EF693C0" w:rsidR="007F4B02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2016</w:t>
            </w:r>
            <w:r w:rsidR="00796C04" w:rsidRPr="004F413C">
              <w:rPr>
                <w:rFonts w:ascii="Helvetica" w:eastAsia="STKaiti" w:hAnsi="Helvetica"/>
                <w:lang w:val="en-US"/>
              </w:rPr>
              <w:t>/5/2</w:t>
            </w:r>
            <w:r w:rsidRPr="004F413C">
              <w:rPr>
                <w:rFonts w:ascii="Helvetica" w:eastAsia="STKaiti" w:hAnsi="Helvetica"/>
                <w:lang w:val="en-US"/>
              </w:rPr>
              <w:t>0</w:t>
            </w:r>
          </w:p>
        </w:tc>
        <w:tc>
          <w:tcPr>
            <w:tcW w:w="1744" w:type="dxa"/>
            <w:vAlign w:val="center"/>
          </w:tcPr>
          <w:p w14:paraId="1235C51A" w14:textId="13DCBCD4" w:rsidR="007F4B02" w:rsidRPr="004F413C" w:rsidRDefault="00796C04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Shiqinglu</w:t>
            </w:r>
          </w:p>
        </w:tc>
      </w:tr>
      <w:tr w:rsidR="00796C04" w:rsidRPr="004F413C" w14:paraId="35BEC0B4" w14:textId="77777777" w:rsidTr="00F76EC7">
        <w:trPr>
          <w:trHeight w:val="851"/>
          <w:jc w:val="center"/>
        </w:trPr>
        <w:tc>
          <w:tcPr>
            <w:tcW w:w="1097" w:type="dxa"/>
            <w:vAlign w:val="center"/>
          </w:tcPr>
          <w:p w14:paraId="02A231D2" w14:textId="700D88BB" w:rsidR="00796C04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3.0.0</w:t>
            </w:r>
          </w:p>
        </w:tc>
        <w:tc>
          <w:tcPr>
            <w:tcW w:w="6202" w:type="dxa"/>
            <w:vAlign w:val="center"/>
          </w:tcPr>
          <w:p w14:paraId="235DED4E" w14:textId="5DAAEC09" w:rsidR="00796C04" w:rsidRPr="004F413C" w:rsidRDefault="00F76EC7" w:rsidP="00796C04">
            <w:pPr>
              <w:pStyle w:val="11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Fix some bugs</w:t>
            </w:r>
          </w:p>
        </w:tc>
        <w:tc>
          <w:tcPr>
            <w:tcW w:w="1800" w:type="dxa"/>
            <w:vAlign w:val="center"/>
          </w:tcPr>
          <w:p w14:paraId="65657CAA" w14:textId="5918E289" w:rsidR="00796C04" w:rsidRPr="004F413C" w:rsidRDefault="00F76EC7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2017/7</w:t>
            </w:r>
            <w:r w:rsidR="00796C04" w:rsidRPr="004F413C">
              <w:rPr>
                <w:rFonts w:ascii="Helvetica" w:eastAsia="STKaiti" w:hAnsi="Helvetica"/>
                <w:lang w:val="en-US"/>
              </w:rPr>
              <w:t>/</w:t>
            </w:r>
            <w:r w:rsidRPr="004F413C">
              <w:rPr>
                <w:rFonts w:ascii="Helvetica" w:eastAsia="STKaiti" w:hAnsi="Helvetica"/>
                <w:lang w:val="en-US"/>
              </w:rPr>
              <w:t>13</w:t>
            </w:r>
          </w:p>
        </w:tc>
        <w:tc>
          <w:tcPr>
            <w:tcW w:w="1744" w:type="dxa"/>
            <w:vAlign w:val="center"/>
          </w:tcPr>
          <w:p w14:paraId="016C6080" w14:textId="2CAC38FD" w:rsidR="00796C04" w:rsidRPr="004F413C" w:rsidRDefault="00796C04" w:rsidP="00796C04">
            <w:pPr>
              <w:pStyle w:val="11"/>
              <w:jc w:val="center"/>
              <w:rPr>
                <w:rFonts w:ascii="Helvetica" w:eastAsia="STKaiti" w:hAnsi="Helvetica"/>
                <w:lang w:val="en-US"/>
              </w:rPr>
            </w:pPr>
            <w:r w:rsidRPr="004F413C">
              <w:rPr>
                <w:rFonts w:ascii="Helvetica" w:eastAsia="STKaiti" w:hAnsi="Helvetica"/>
                <w:lang w:val="en-US"/>
              </w:rPr>
              <w:t>Shiqinglu</w:t>
            </w:r>
          </w:p>
        </w:tc>
      </w:tr>
    </w:tbl>
    <w:p w14:paraId="411C77DE" w14:textId="21888FB5" w:rsidR="00796C04" w:rsidRPr="004F413C" w:rsidRDefault="00796C04" w:rsidP="007F4B02">
      <w:pPr>
        <w:pStyle w:val="11"/>
        <w:rPr>
          <w:rFonts w:ascii="Helvetica" w:eastAsia="STKaiti" w:hAnsi="Helvetica"/>
          <w:lang w:val="en-US"/>
        </w:rPr>
      </w:pPr>
    </w:p>
    <w:p w14:paraId="381F3D89" w14:textId="3976ADED" w:rsidR="007F4B02" w:rsidRPr="004F413C" w:rsidRDefault="00796C04" w:rsidP="00796C04">
      <w:pPr>
        <w:rPr>
          <w:rFonts w:ascii="Helvetica" w:eastAsia="STKaiti" w:hAnsi="Helvetica" w:cstheme="majorHAnsi"/>
          <w:b/>
          <w:bCs/>
          <w:color w:val="548DD4"/>
          <w:lang w:val="en-US"/>
        </w:rPr>
      </w:pPr>
      <w:r w:rsidRPr="004F413C">
        <w:rPr>
          <w:rFonts w:ascii="Helvetica" w:eastAsia="STKaiti" w:hAnsi="Helvetica"/>
          <w:lang w:val="en-US"/>
        </w:rPr>
        <w:br w:type="page"/>
      </w:r>
    </w:p>
    <w:p w14:paraId="5E22A6AC" w14:textId="29002B7D" w:rsidR="003871BB" w:rsidRPr="004F413C" w:rsidRDefault="003871BB" w:rsidP="00845906">
      <w:pPr>
        <w:pStyle w:val="11"/>
        <w:jc w:val="center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lastRenderedPageBreak/>
        <w:t>目录</w:t>
      </w:r>
    </w:p>
    <w:p w14:paraId="55488AF9" w14:textId="77777777" w:rsidR="0017209C" w:rsidRDefault="00302229">
      <w:pPr>
        <w:pStyle w:val="11"/>
        <w:tabs>
          <w:tab w:val="right" w:leader="dot" w:pos="10763"/>
        </w:tabs>
        <w:rPr>
          <w:rFonts w:asciiTheme="minorHAnsi" w:hAnsiTheme="minorHAnsi" w:cstheme="minorBidi"/>
          <w:b w:val="0"/>
          <w:bCs w:val="0"/>
          <w:noProof/>
          <w:color w:val="auto"/>
          <w:kern w:val="2"/>
          <w:lang w:val="en-US"/>
        </w:rPr>
      </w:pPr>
      <w:r w:rsidRPr="004F413C">
        <w:rPr>
          <w:rFonts w:ascii="Helvetica" w:eastAsia="STKaiti" w:hAnsi="Helvetica" w:cs="Courier"/>
          <w:lang w:val="en-US" w:eastAsia="ja-JP"/>
        </w:rPr>
        <w:fldChar w:fldCharType="begin"/>
      </w:r>
      <w:r w:rsidRPr="004F413C">
        <w:rPr>
          <w:rFonts w:ascii="Helvetica" w:eastAsia="STKaiti" w:hAnsi="Helvetica" w:cs="Courier"/>
          <w:lang w:val="en-US" w:eastAsia="ja-JP"/>
        </w:rPr>
        <w:instrText xml:space="preserve"> TOC \o "1-4" </w:instrText>
      </w:r>
      <w:r w:rsidRPr="004F413C">
        <w:rPr>
          <w:rFonts w:ascii="Helvetica" w:eastAsia="STKaiti" w:hAnsi="Helvetica" w:cs="Courier"/>
          <w:lang w:val="en-US" w:eastAsia="ja-JP"/>
        </w:rPr>
        <w:fldChar w:fldCharType="separate"/>
      </w:r>
      <w:r w:rsidR="0017209C" w:rsidRPr="00685A35">
        <w:rPr>
          <w:rFonts w:ascii="Helvetica" w:eastAsia="STKaiti" w:hAnsi="Helvetica"/>
          <w:noProof/>
          <w:lang w:eastAsia="ja-JP"/>
        </w:rPr>
        <w:t>前言</w:t>
      </w:r>
      <w:r w:rsidR="0017209C">
        <w:rPr>
          <w:noProof/>
        </w:rPr>
        <w:tab/>
      </w:r>
      <w:r w:rsidR="0017209C">
        <w:rPr>
          <w:noProof/>
        </w:rPr>
        <w:fldChar w:fldCharType="begin"/>
      </w:r>
      <w:r w:rsidR="0017209C">
        <w:rPr>
          <w:noProof/>
        </w:rPr>
        <w:instrText xml:space="preserve"> PAGEREF _Toc487796089 \h </w:instrText>
      </w:r>
      <w:r w:rsidR="0017209C">
        <w:rPr>
          <w:noProof/>
        </w:rPr>
      </w:r>
      <w:r w:rsidR="0017209C">
        <w:rPr>
          <w:noProof/>
        </w:rPr>
        <w:fldChar w:fldCharType="separate"/>
      </w:r>
      <w:r w:rsidR="003C25CD">
        <w:rPr>
          <w:noProof/>
        </w:rPr>
        <w:t>3</w:t>
      </w:r>
      <w:r w:rsidR="0017209C">
        <w:rPr>
          <w:noProof/>
        </w:rPr>
        <w:fldChar w:fldCharType="end"/>
      </w:r>
    </w:p>
    <w:p w14:paraId="5B086279" w14:textId="71C2006C" w:rsidR="0017209C" w:rsidRDefault="0017209C">
      <w:pPr>
        <w:pStyle w:val="11"/>
        <w:tabs>
          <w:tab w:val="left" w:pos="720"/>
          <w:tab w:val="right" w:leader="dot" w:pos="10763"/>
        </w:tabs>
        <w:rPr>
          <w:rFonts w:asciiTheme="minorHAnsi" w:hAnsiTheme="minorHAnsi" w:cstheme="minorBidi"/>
          <w:b w:val="0"/>
          <w:bCs w:val="0"/>
          <w:noProof/>
          <w:color w:val="auto"/>
          <w:kern w:val="2"/>
          <w:lang w:val="en-US"/>
        </w:rPr>
      </w:pPr>
      <w:r w:rsidRPr="00685A35">
        <w:rPr>
          <w:rFonts w:ascii="Helvetica" w:eastAsia="STKaiti" w:hAnsi="Helvetica"/>
          <w:noProof/>
          <w:lang w:val="en-US" w:eastAsia="ja-JP"/>
        </w:rPr>
        <w:t>一</w:t>
      </w:r>
      <w:r w:rsidRPr="00685A35">
        <w:rPr>
          <w:rFonts w:ascii="Helvetica" w:eastAsia="STKaiti" w:hAnsi="Helvetica"/>
          <w:noProof/>
          <w:lang w:val="en-US" w:eastAsia="ja-JP"/>
        </w:rPr>
        <w:t xml:space="preserve">.Telink Mesh </w:t>
      </w:r>
      <w:r w:rsidRPr="00685A35">
        <w:rPr>
          <w:rFonts w:ascii="Helvetica" w:eastAsia="STKaiti" w:hAnsi="Helvetica" w:cs="PingFang SC"/>
          <w:noProof/>
          <w:lang w:val="en-US" w:eastAsia="ja-JP"/>
        </w:rPr>
        <w:t>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_Toc487796090 \h </w:instrText>
      </w:r>
      <w:r>
        <w:rPr>
          <w:noProof/>
        </w:rPr>
      </w:r>
      <w:r>
        <w:rPr>
          <w:noProof/>
        </w:rPr>
        <w:fldChar w:fldCharType="separate"/>
      </w:r>
      <w:r w:rsidR="003C25CD">
        <w:rPr>
          <w:noProof/>
        </w:rPr>
        <w:t>4</w:t>
      </w:r>
      <w:r>
        <w:rPr>
          <w:noProof/>
        </w:rPr>
        <w:fldChar w:fldCharType="end"/>
      </w:r>
    </w:p>
    <w:p w14:paraId="6BB6AB00" w14:textId="77777777" w:rsidR="0017209C" w:rsidRDefault="0017209C">
      <w:pPr>
        <w:pStyle w:val="11"/>
        <w:tabs>
          <w:tab w:val="right" w:leader="dot" w:pos="10763"/>
        </w:tabs>
        <w:rPr>
          <w:rFonts w:asciiTheme="minorHAnsi" w:hAnsiTheme="minorHAnsi" w:cstheme="minorBidi"/>
          <w:b w:val="0"/>
          <w:bCs w:val="0"/>
          <w:noProof/>
          <w:color w:val="auto"/>
          <w:kern w:val="2"/>
          <w:lang w:val="en-US"/>
        </w:rPr>
      </w:pPr>
      <w:r w:rsidRPr="00685A35">
        <w:rPr>
          <w:rFonts w:ascii="Helvetica" w:eastAsia="STKaiti" w:hAnsi="Helvetica" w:cs="PingFang SC"/>
          <w:noProof/>
          <w:lang w:val="en-US" w:eastAsia="ja-JP"/>
        </w:rPr>
        <w:t>二</w:t>
      </w:r>
      <w:r w:rsidRPr="00685A35">
        <w:rPr>
          <w:rFonts w:ascii="Helvetica" w:eastAsia="STKaiti" w:hAnsi="Helvetica"/>
          <w:noProof/>
          <w:lang w:val="en-US" w:eastAsia="ja-JP"/>
        </w:rPr>
        <w:t xml:space="preserve">. SDK </w:t>
      </w:r>
      <w:r w:rsidRPr="00685A35">
        <w:rPr>
          <w:rFonts w:ascii="Helvetica" w:eastAsia="STKaiti" w:hAnsi="Helvetica"/>
          <w:noProof/>
          <w:lang w:val="en-US" w:eastAsia="ja-JP"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_Toc487796091 \h </w:instrText>
      </w:r>
      <w:r>
        <w:rPr>
          <w:noProof/>
        </w:rPr>
      </w:r>
      <w:r>
        <w:rPr>
          <w:noProof/>
        </w:rPr>
        <w:fldChar w:fldCharType="separate"/>
      </w:r>
      <w:r w:rsidR="003C25CD">
        <w:rPr>
          <w:noProof/>
        </w:rPr>
        <w:t>5</w:t>
      </w:r>
      <w:r>
        <w:rPr>
          <w:noProof/>
        </w:rPr>
        <w:fldChar w:fldCharType="end"/>
      </w:r>
    </w:p>
    <w:p w14:paraId="59CB002E" w14:textId="66DE0537" w:rsidR="0017209C" w:rsidRPr="0017209C" w:rsidRDefault="0017209C">
      <w:pPr>
        <w:pStyle w:val="31"/>
        <w:tabs>
          <w:tab w:val="left" w:pos="720"/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</w:rPr>
        <w:t>a.</w:t>
      </w:r>
      <w:r w:rsidRPr="0017209C">
        <w:rPr>
          <w:rFonts w:ascii="Helvetica" w:eastAsia="STKaiti" w:hAnsi="Helvetica"/>
          <w:i w:val="0"/>
          <w:noProof/>
        </w:rPr>
        <w:t>其静态方法，生成单例管理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_Toc487796092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5</w:t>
      </w:r>
      <w:r w:rsidRPr="0017209C">
        <w:rPr>
          <w:i w:val="0"/>
          <w:noProof/>
        </w:rPr>
        <w:fldChar w:fldCharType="end"/>
      </w:r>
    </w:p>
    <w:p w14:paraId="5BD2D52D" w14:textId="509E7AAA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</w:rPr>
        <w:t>b.</w:t>
      </w:r>
      <w:r w:rsidR="00B01134">
        <w:rPr>
          <w:rFonts w:ascii="Helvetica" w:eastAsia="STKaiti" w:hAnsi="Helvetica"/>
          <w:i w:val="0"/>
          <w:noProof/>
        </w:rPr>
        <w:t>蓝牙管理中心初始化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_Toc487796093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5</w:t>
      </w:r>
      <w:r w:rsidRPr="0017209C">
        <w:rPr>
          <w:i w:val="0"/>
          <w:noProof/>
        </w:rPr>
        <w:fldChar w:fldCharType="end"/>
      </w:r>
    </w:p>
    <w:p w14:paraId="424911D7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</w:rPr>
        <w:t>c.</w:t>
      </w:r>
      <w:r w:rsidRPr="0017209C">
        <w:rPr>
          <w:rFonts w:ascii="Helvetica" w:eastAsia="STKaiti" w:hAnsi="Helvetica"/>
          <w:i w:val="0"/>
          <w:noProof/>
        </w:rPr>
        <w:t>发起扫描请求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_Toc487796094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5</w:t>
      </w:r>
      <w:r w:rsidRPr="0017209C">
        <w:rPr>
          <w:i w:val="0"/>
          <w:noProof/>
        </w:rPr>
        <w:fldChar w:fldCharType="end"/>
      </w:r>
    </w:p>
    <w:p w14:paraId="083E2D91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val="en-US" w:eastAsia="ja-JP"/>
        </w:rPr>
        <w:t>d.</w:t>
      </w:r>
      <w:r w:rsidRPr="0017209C">
        <w:rPr>
          <w:rFonts w:ascii="Helvetica" w:eastAsia="STKaiti" w:hAnsi="Helvetica"/>
          <w:i w:val="0"/>
          <w:noProof/>
          <w:lang w:val="en-US" w:eastAsia="ja-JP"/>
        </w:rPr>
        <w:t>连接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_Toc487796095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6</w:t>
      </w:r>
      <w:r w:rsidRPr="0017209C">
        <w:rPr>
          <w:i w:val="0"/>
          <w:noProof/>
        </w:rPr>
        <w:fldChar w:fldCharType="end"/>
      </w:r>
    </w:p>
    <w:p w14:paraId="5466B997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val="en-US" w:eastAsia="ja-JP"/>
        </w:rPr>
        <w:t>e.</w:t>
      </w:r>
      <w:r w:rsidRPr="0017209C">
        <w:rPr>
          <w:rFonts w:ascii="Helvetica" w:eastAsia="STKaiti" w:hAnsi="Helvetica"/>
          <w:i w:val="0"/>
          <w:noProof/>
          <w:lang w:val="en-US" w:eastAsia="ja-JP"/>
        </w:rPr>
        <w:t>搜索服务特征值列表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_Toc487796096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6</w:t>
      </w:r>
      <w:r w:rsidRPr="0017209C">
        <w:rPr>
          <w:i w:val="0"/>
          <w:noProof/>
        </w:rPr>
        <w:fldChar w:fldCharType="end"/>
      </w:r>
    </w:p>
    <w:p w14:paraId="03EAAC40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eastAsia="ja-JP"/>
        </w:rPr>
        <w:t>f.</w:t>
      </w:r>
      <w:r w:rsidRPr="0017209C">
        <w:rPr>
          <w:rFonts w:ascii="Helvetica" w:eastAsia="STKaiti" w:hAnsi="Helvetica"/>
          <w:i w:val="0"/>
          <w:noProof/>
          <w:lang w:eastAsia="ja-JP"/>
        </w:rPr>
        <w:t>登录模块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_Toc487796097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7</w:t>
      </w:r>
      <w:r w:rsidRPr="0017209C">
        <w:rPr>
          <w:i w:val="0"/>
          <w:noProof/>
        </w:rPr>
        <w:fldChar w:fldCharType="end"/>
      </w:r>
    </w:p>
    <w:p w14:paraId="5CDED749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eastAsia="ja-JP"/>
        </w:rPr>
        <w:t>h.</w:t>
      </w:r>
      <w:r w:rsidRPr="0017209C">
        <w:rPr>
          <w:rFonts w:ascii="Helvetica" w:eastAsia="STKaiti" w:hAnsi="Helvetica"/>
          <w:i w:val="0"/>
          <w:noProof/>
          <w:lang w:eastAsia="ja-JP"/>
        </w:rPr>
        <w:t>数据解析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_Toc487796098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7</w:t>
      </w:r>
      <w:r w:rsidRPr="0017209C">
        <w:rPr>
          <w:i w:val="0"/>
          <w:noProof/>
        </w:rPr>
        <w:fldChar w:fldCharType="end"/>
      </w:r>
    </w:p>
    <w:p w14:paraId="6BF5E2A9" w14:textId="0F4861D6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 w:cs="MS Mincho"/>
          <w:i w:val="0"/>
          <w:noProof/>
          <w:lang w:val="en-US" w:eastAsia="ja-JP"/>
        </w:rPr>
        <w:t>i.</w:t>
      </w:r>
      <w:r w:rsidRPr="0017209C">
        <w:rPr>
          <w:rFonts w:ascii="Helvetica" w:eastAsia="STKaiti" w:hAnsi="Helvetica"/>
          <w:i w:val="0"/>
          <w:noProof/>
          <w:lang w:val="en-US" w:eastAsia="ja-JP"/>
        </w:rPr>
        <w:t>其他</w:t>
      </w:r>
      <w:r w:rsidR="00E817C8">
        <w:rPr>
          <w:rFonts w:ascii="Helvetica" w:eastAsia="STKaiti" w:hAnsi="Helvetica"/>
          <w:i w:val="0"/>
          <w:noProof/>
          <w:lang w:val="en-US" w:eastAsia="ja-JP"/>
        </w:rPr>
        <w:t>API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_Toc487796099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7</w:t>
      </w:r>
      <w:r w:rsidRPr="0017209C">
        <w:rPr>
          <w:i w:val="0"/>
          <w:noProof/>
        </w:rPr>
        <w:fldChar w:fldCharType="end"/>
      </w:r>
    </w:p>
    <w:p w14:paraId="530550C0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val="en-US" w:eastAsia="ja-JP"/>
        </w:rPr>
        <w:t>j.</w:t>
      </w:r>
      <w:r w:rsidRPr="0017209C">
        <w:rPr>
          <w:rFonts w:ascii="Helvetica" w:eastAsia="STKaiti" w:hAnsi="Helvetica"/>
          <w:i w:val="0"/>
          <w:noProof/>
          <w:lang w:val="en-US" w:eastAsia="ja-JP"/>
        </w:rPr>
        <w:t>指令的定制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_Toc487796100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8</w:t>
      </w:r>
      <w:r w:rsidRPr="0017209C">
        <w:rPr>
          <w:i w:val="0"/>
          <w:noProof/>
        </w:rPr>
        <w:fldChar w:fldCharType="end"/>
      </w:r>
    </w:p>
    <w:p w14:paraId="0DF7AA33" w14:textId="77777777" w:rsidR="0017209C" w:rsidRPr="0017209C" w:rsidRDefault="0017209C">
      <w:pPr>
        <w:pStyle w:val="31"/>
        <w:tabs>
          <w:tab w:val="right" w:leader="dot" w:pos="10763"/>
        </w:tabs>
        <w:rPr>
          <w:rFonts w:cstheme="minorBidi"/>
          <w:i w:val="0"/>
          <w:iCs w:val="0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i w:val="0"/>
          <w:noProof/>
          <w:lang w:val="en-US" w:eastAsia="ja-JP"/>
        </w:rPr>
        <w:t>k.</w:t>
      </w:r>
      <w:r w:rsidRPr="0017209C">
        <w:rPr>
          <w:rFonts w:ascii="Helvetica" w:eastAsia="STKaiti" w:hAnsi="Helvetica"/>
          <w:i w:val="0"/>
          <w:noProof/>
          <w:lang w:val="en-US" w:eastAsia="ja-JP"/>
        </w:rPr>
        <w:t>加解密</w:t>
      </w:r>
      <w:r w:rsidRPr="0017209C">
        <w:rPr>
          <w:i w:val="0"/>
          <w:noProof/>
        </w:rPr>
        <w:tab/>
      </w:r>
      <w:r w:rsidRPr="0017209C">
        <w:rPr>
          <w:i w:val="0"/>
          <w:noProof/>
        </w:rPr>
        <w:fldChar w:fldCharType="begin"/>
      </w:r>
      <w:r w:rsidRPr="0017209C">
        <w:rPr>
          <w:i w:val="0"/>
          <w:noProof/>
        </w:rPr>
        <w:instrText xml:space="preserve"> PAGEREF _Toc487796101 \h </w:instrText>
      </w:r>
      <w:r w:rsidRPr="0017209C">
        <w:rPr>
          <w:i w:val="0"/>
          <w:noProof/>
        </w:rPr>
      </w:r>
      <w:r w:rsidRPr="0017209C">
        <w:rPr>
          <w:i w:val="0"/>
          <w:noProof/>
        </w:rPr>
        <w:fldChar w:fldCharType="separate"/>
      </w:r>
      <w:r w:rsidR="003C25CD">
        <w:rPr>
          <w:i w:val="0"/>
          <w:noProof/>
        </w:rPr>
        <w:t>10</w:t>
      </w:r>
      <w:r w:rsidRPr="0017209C">
        <w:rPr>
          <w:i w:val="0"/>
          <w:noProof/>
        </w:rPr>
        <w:fldChar w:fldCharType="end"/>
      </w:r>
    </w:p>
    <w:p w14:paraId="71490ED6" w14:textId="77777777" w:rsidR="0017209C" w:rsidRPr="0017209C" w:rsidRDefault="0017209C">
      <w:pPr>
        <w:pStyle w:val="41"/>
        <w:tabs>
          <w:tab w:val="right" w:leader="dot" w:pos="10763"/>
        </w:tabs>
        <w:rPr>
          <w:rFonts w:cstheme="minorBidi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noProof/>
        </w:rPr>
        <w:t>加密</w:t>
      </w:r>
      <w:r w:rsidRPr="0017209C">
        <w:rPr>
          <w:noProof/>
        </w:rPr>
        <w:tab/>
      </w:r>
      <w:r w:rsidRPr="0017209C">
        <w:rPr>
          <w:noProof/>
        </w:rPr>
        <w:fldChar w:fldCharType="begin"/>
      </w:r>
      <w:r w:rsidRPr="0017209C">
        <w:rPr>
          <w:noProof/>
        </w:rPr>
        <w:instrText xml:space="preserve"> PAGEREF _Toc487796102 \h </w:instrText>
      </w:r>
      <w:r w:rsidRPr="0017209C">
        <w:rPr>
          <w:noProof/>
        </w:rPr>
      </w:r>
      <w:r w:rsidRPr="0017209C">
        <w:rPr>
          <w:noProof/>
        </w:rPr>
        <w:fldChar w:fldCharType="separate"/>
      </w:r>
      <w:r w:rsidR="003C25CD">
        <w:rPr>
          <w:noProof/>
        </w:rPr>
        <w:t>12</w:t>
      </w:r>
      <w:r w:rsidRPr="0017209C">
        <w:rPr>
          <w:noProof/>
        </w:rPr>
        <w:fldChar w:fldCharType="end"/>
      </w:r>
    </w:p>
    <w:p w14:paraId="1ACB1D4F" w14:textId="77777777" w:rsidR="0017209C" w:rsidRPr="0017209C" w:rsidRDefault="0017209C">
      <w:pPr>
        <w:pStyle w:val="41"/>
        <w:tabs>
          <w:tab w:val="right" w:leader="dot" w:pos="10763"/>
        </w:tabs>
        <w:rPr>
          <w:rFonts w:cstheme="minorBidi"/>
          <w:noProof/>
          <w:color w:val="auto"/>
          <w:kern w:val="2"/>
          <w:sz w:val="24"/>
          <w:szCs w:val="24"/>
          <w:lang w:val="en-US"/>
        </w:rPr>
      </w:pPr>
      <w:r w:rsidRPr="0017209C">
        <w:rPr>
          <w:rFonts w:ascii="Helvetica" w:eastAsia="STKaiti" w:hAnsi="Helvetica"/>
          <w:noProof/>
          <w:lang w:eastAsia="ja-JP"/>
        </w:rPr>
        <w:t>解密</w:t>
      </w:r>
      <w:r w:rsidRPr="0017209C">
        <w:rPr>
          <w:noProof/>
        </w:rPr>
        <w:tab/>
      </w:r>
      <w:r w:rsidRPr="0017209C">
        <w:rPr>
          <w:noProof/>
        </w:rPr>
        <w:fldChar w:fldCharType="begin"/>
      </w:r>
      <w:r w:rsidRPr="0017209C">
        <w:rPr>
          <w:noProof/>
        </w:rPr>
        <w:instrText xml:space="preserve"> PAGEREF _Toc487796103 \h </w:instrText>
      </w:r>
      <w:r w:rsidRPr="0017209C">
        <w:rPr>
          <w:noProof/>
        </w:rPr>
      </w:r>
      <w:r w:rsidRPr="0017209C">
        <w:rPr>
          <w:noProof/>
        </w:rPr>
        <w:fldChar w:fldCharType="separate"/>
      </w:r>
      <w:r w:rsidR="003C25CD">
        <w:rPr>
          <w:noProof/>
        </w:rPr>
        <w:t>13</w:t>
      </w:r>
      <w:r w:rsidRPr="0017209C">
        <w:rPr>
          <w:noProof/>
        </w:rPr>
        <w:fldChar w:fldCharType="end"/>
      </w:r>
    </w:p>
    <w:p w14:paraId="7D301306" w14:textId="77777777" w:rsidR="0017209C" w:rsidRDefault="0017209C">
      <w:pPr>
        <w:pStyle w:val="11"/>
        <w:tabs>
          <w:tab w:val="right" w:leader="dot" w:pos="10763"/>
        </w:tabs>
        <w:rPr>
          <w:rFonts w:asciiTheme="minorHAnsi" w:hAnsiTheme="minorHAnsi" w:cstheme="minorBidi"/>
          <w:b w:val="0"/>
          <w:bCs w:val="0"/>
          <w:noProof/>
          <w:color w:val="auto"/>
          <w:kern w:val="2"/>
          <w:lang w:val="en-US"/>
        </w:rPr>
      </w:pPr>
      <w:r w:rsidRPr="00685A35">
        <w:rPr>
          <w:rFonts w:ascii="Helvetica" w:eastAsia="STKaiti" w:hAnsi="Helvetica"/>
          <w:noProof/>
        </w:rPr>
        <w:t>三</w:t>
      </w:r>
      <w:r w:rsidRPr="00685A35">
        <w:rPr>
          <w:rFonts w:ascii="Helvetica" w:eastAsia="STKaiti" w:hAnsi="Helvetica"/>
          <w:noProof/>
        </w:rPr>
        <w:t>.SDK</w:t>
      </w:r>
      <w:r w:rsidRPr="00685A35">
        <w:rPr>
          <w:rFonts w:ascii="Helvetica" w:eastAsia="STKaiti" w:hAnsi="Helvetica"/>
          <w:noProof/>
        </w:rPr>
        <w:t>修改记录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_Toc487796104 \h </w:instrText>
      </w:r>
      <w:r>
        <w:rPr>
          <w:noProof/>
        </w:rPr>
      </w:r>
      <w:r>
        <w:rPr>
          <w:noProof/>
        </w:rPr>
        <w:fldChar w:fldCharType="separate"/>
      </w:r>
      <w:r w:rsidR="003C25CD">
        <w:rPr>
          <w:noProof/>
        </w:rPr>
        <w:t>15</w:t>
      </w:r>
      <w:r>
        <w:rPr>
          <w:noProof/>
        </w:rPr>
        <w:fldChar w:fldCharType="end"/>
      </w:r>
    </w:p>
    <w:p w14:paraId="3856B747" w14:textId="77777777" w:rsidR="0017209C" w:rsidRDefault="0017209C">
      <w:pPr>
        <w:pStyle w:val="11"/>
        <w:tabs>
          <w:tab w:val="right" w:leader="dot" w:pos="10763"/>
        </w:tabs>
        <w:rPr>
          <w:rFonts w:asciiTheme="minorHAnsi" w:hAnsiTheme="minorHAnsi" w:cstheme="minorBidi"/>
          <w:b w:val="0"/>
          <w:bCs w:val="0"/>
          <w:noProof/>
          <w:color w:val="auto"/>
          <w:kern w:val="2"/>
          <w:lang w:val="en-US"/>
        </w:rPr>
      </w:pPr>
      <w:r w:rsidRPr="00685A35">
        <w:rPr>
          <w:rFonts w:ascii="Helvetica" w:eastAsia="STKaiti" w:hAnsi="Helvetica"/>
          <w:noProof/>
        </w:rPr>
        <w:t>附</w:t>
      </w:r>
      <w:r w:rsidRPr="00685A35">
        <w:rPr>
          <w:rFonts w:ascii="Helvetica" w:eastAsia="STKaiti" w:hAnsi="Helvetica"/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_Toc487796105 \h </w:instrText>
      </w:r>
      <w:r>
        <w:rPr>
          <w:noProof/>
        </w:rPr>
      </w:r>
      <w:r>
        <w:rPr>
          <w:noProof/>
        </w:rPr>
        <w:fldChar w:fldCharType="separate"/>
      </w:r>
      <w:r w:rsidR="003C25CD">
        <w:rPr>
          <w:noProof/>
        </w:rPr>
        <w:t>16</w:t>
      </w:r>
      <w:r>
        <w:rPr>
          <w:noProof/>
        </w:rPr>
        <w:fldChar w:fldCharType="end"/>
      </w:r>
    </w:p>
    <w:p w14:paraId="00AFB96C" w14:textId="67F037AC" w:rsidR="00E035F7" w:rsidRPr="004F413C" w:rsidRDefault="00302229" w:rsidP="00EA764F">
      <w:pPr>
        <w:rPr>
          <w:rFonts w:ascii="Helvetica" w:eastAsia="STKaiti" w:hAnsi="Helvetica" w:cs="Courier"/>
          <w:b/>
          <w:bCs/>
          <w:caps/>
          <w:sz w:val="22"/>
          <w:szCs w:val="22"/>
          <w:lang w:val="en-US" w:eastAsia="ja-JP"/>
        </w:rPr>
      </w:pPr>
      <w:r w:rsidRPr="004F413C">
        <w:rPr>
          <w:rFonts w:ascii="Helvetica" w:eastAsia="STKaiti" w:hAnsi="Helvetica" w:cs="Courier"/>
          <w:b/>
          <w:color w:val="548DD4"/>
          <w:lang w:val="en-US" w:eastAsia="ja-JP"/>
        </w:rPr>
        <w:fldChar w:fldCharType="end"/>
      </w:r>
    </w:p>
    <w:p w14:paraId="782FB3ED" w14:textId="77777777" w:rsidR="00E035F7" w:rsidRPr="004F413C" w:rsidRDefault="00E035F7" w:rsidP="00EA764F">
      <w:pPr>
        <w:rPr>
          <w:rFonts w:ascii="Helvetica" w:eastAsia="STKaiti" w:hAnsi="Helvetica" w:cs="Courier"/>
          <w:b/>
          <w:bCs/>
          <w:caps/>
          <w:sz w:val="22"/>
          <w:szCs w:val="22"/>
          <w:lang w:val="en-US" w:eastAsia="ja-JP"/>
        </w:rPr>
      </w:pPr>
      <w:r w:rsidRPr="004F413C">
        <w:rPr>
          <w:rFonts w:ascii="Helvetica" w:eastAsia="STKaiti" w:hAnsi="Helvetica" w:cs="Courier"/>
          <w:b/>
          <w:bCs/>
          <w:caps/>
          <w:sz w:val="22"/>
          <w:szCs w:val="22"/>
          <w:lang w:val="en-US" w:eastAsia="ja-JP"/>
        </w:rPr>
        <w:br w:type="page"/>
      </w:r>
    </w:p>
    <w:p w14:paraId="2F478A58" w14:textId="17B20C6C" w:rsidR="003541C0" w:rsidRPr="004F413C" w:rsidRDefault="00F76EC7" w:rsidP="00EA764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-34"/>
        <w:outlineLvl w:val="0"/>
        <w:rPr>
          <w:rFonts w:ascii="Helvetica" w:eastAsia="STKaiti" w:hAnsi="Helvetica" w:cs="Courier"/>
          <w:b/>
          <w:bCs/>
          <w:color w:val="595AB7"/>
          <w:sz w:val="36"/>
          <w:szCs w:val="32"/>
          <w:lang w:val="en-US" w:eastAsia="ja-JP"/>
        </w:rPr>
      </w:pPr>
      <w:r w:rsidRPr="004F413C">
        <w:rPr>
          <w:rFonts w:ascii="Helvetica" w:eastAsia="STKaiti" w:hAnsi="Helvetica" w:cs="Courier"/>
          <w:b/>
          <w:bCs/>
          <w:color w:val="595AB7"/>
          <w:sz w:val="36"/>
          <w:szCs w:val="32"/>
          <w:lang w:val="en-US" w:eastAsia="ja-JP"/>
        </w:rPr>
        <w:lastRenderedPageBreak/>
        <w:t>iOS SDK</w:t>
      </w:r>
      <w:r w:rsidRPr="004F413C">
        <w:rPr>
          <w:rFonts w:ascii="Helvetica" w:eastAsia="STKaiti" w:hAnsi="Helvetica" w:cs="Courier"/>
          <w:b/>
          <w:bCs/>
          <w:color w:val="595AB7"/>
          <w:sz w:val="36"/>
          <w:szCs w:val="32"/>
          <w:lang w:val="en-US" w:eastAsia="ja-JP"/>
        </w:rPr>
        <w:t>开发文档的思路简介</w:t>
      </w:r>
    </w:p>
    <w:p w14:paraId="669320F1" w14:textId="417C41E9" w:rsidR="003541C0" w:rsidRPr="004F413C" w:rsidRDefault="003541C0" w:rsidP="00EA764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-59" w:right="-34"/>
        <w:rPr>
          <w:rFonts w:ascii="Helvetica" w:eastAsia="STKaiti" w:hAnsi="Helvetica" w:cs="PingFang SC"/>
          <w:color w:val="475B62"/>
          <w:sz w:val="32"/>
          <w:szCs w:val="32"/>
          <w:lang w:val="en-US" w:eastAsia="ja-JP"/>
        </w:rPr>
      </w:pP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="00133D73"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="00133D73" w:rsidRPr="004F413C">
        <w:rPr>
          <w:rFonts w:ascii="Helvetica" w:eastAsia="STKaiti" w:hAnsi="Helvetica" w:cs="Courier"/>
          <w:color w:val="475B62"/>
          <w:sz w:val="32"/>
          <w:szCs w:val="32"/>
          <w:lang w:val="en-US" w:eastAsia="ja-JP"/>
        </w:rPr>
        <w:tab/>
      </w:r>
      <w:r w:rsidRPr="004F413C">
        <w:rPr>
          <w:rFonts w:ascii="Helvetica" w:eastAsia="STKaiti" w:hAnsi="Helvetica" w:cs="PingFang SC"/>
          <w:color w:val="475B62"/>
          <w:sz w:val="32"/>
          <w:szCs w:val="32"/>
          <w:lang w:val="en-US" w:eastAsia="ja-JP"/>
        </w:rPr>
        <w:t>泰凌微电子（上海）有限公司</w:t>
      </w:r>
    </w:p>
    <w:p w14:paraId="6122D723" w14:textId="10A45619" w:rsidR="00044F83" w:rsidRPr="004F413C" w:rsidRDefault="00044F83" w:rsidP="00044F83">
      <w:pPr>
        <w:pStyle w:val="1"/>
        <w:rPr>
          <w:rFonts w:ascii="Helvetica" w:eastAsia="STKaiti" w:hAnsi="Helvetica"/>
          <w:lang w:eastAsia="ja-JP"/>
        </w:rPr>
      </w:pPr>
      <w:bookmarkStart w:id="0" w:name="_Toc487796089"/>
      <w:r w:rsidRPr="004F413C">
        <w:rPr>
          <w:rFonts w:ascii="Helvetica" w:eastAsia="STKaiti" w:hAnsi="Helvetica"/>
          <w:lang w:eastAsia="ja-JP"/>
        </w:rPr>
        <w:t>前言</w:t>
      </w:r>
      <w:bookmarkEnd w:id="0"/>
    </w:p>
    <w:p w14:paraId="5B3DCC7C" w14:textId="77777777" w:rsidR="00F76EC7" w:rsidRPr="004F413C" w:rsidRDefault="00F76EC7" w:rsidP="00F76EC7">
      <w:pPr>
        <w:autoSpaceDE w:val="0"/>
        <w:autoSpaceDN w:val="0"/>
        <w:adjustRightInd w:val="0"/>
        <w:spacing w:line="480" w:lineRule="atLeast"/>
        <w:rPr>
          <w:rFonts w:ascii="Helvetica" w:eastAsia="STKaiti" w:hAnsi="Helvetica" w:cs="Helvetica"/>
          <w:lang w:val="en-US" w:eastAsia="ja-JP"/>
        </w:rPr>
      </w:pPr>
      <w:r w:rsidRPr="004F413C">
        <w:rPr>
          <w:rFonts w:ascii="Helvetica" w:eastAsia="STKaiti" w:hAnsi="Helvetica" w:cs="Courier"/>
        </w:rPr>
        <w:tab/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Telink</w:t>
      </w:r>
      <w:r w:rsidR="00044F83" w:rsidRPr="004F413C">
        <w:rPr>
          <w:rFonts w:ascii="Helvetica" w:eastAsia="STKaiti" w:hAnsi="Helvetica" w:cs="Helvetica"/>
          <w:lang w:val="en-US" w:eastAsia="ja-JP"/>
        </w:rPr>
        <w:t xml:space="preserve"> 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="00044F83" w:rsidRPr="004F413C">
        <w:rPr>
          <w:rFonts w:ascii="Helvetica" w:eastAsia="STKaiti" w:hAnsi="Helvetica" w:cs="Helvetica"/>
          <w:lang w:val="en-US" w:eastAsia="ja-JP"/>
        </w:rPr>
        <w:t>是基于单一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BLE</w:t>
      </w:r>
      <w:r w:rsidR="00044F83" w:rsidRPr="004F413C">
        <w:rPr>
          <w:rFonts w:ascii="Helvetica" w:eastAsia="STKaiti" w:hAnsi="Helvetica" w:cs="Helvetica"/>
          <w:lang w:val="en-US" w:eastAsia="ja-JP"/>
        </w:rPr>
        <w:t>连接，多个低功耗蓝牙设备基于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="00044F83" w:rsidRPr="004F413C">
        <w:rPr>
          <w:rFonts w:ascii="Helvetica" w:eastAsia="STKaiti" w:hAnsi="Helvetica" w:cs="Helvetica"/>
          <w:lang w:val="en-US" w:eastAsia="ja-JP"/>
        </w:rPr>
        <w:t>通信协议组成的网络；每个单一设备均有网络属性，属性用来标识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="00044F83" w:rsidRPr="004F413C">
        <w:rPr>
          <w:rFonts w:ascii="Helvetica" w:eastAsia="STKaiti" w:hAnsi="Helvetica" w:cs="Helvetica"/>
          <w:lang w:val="en-US" w:eastAsia="ja-JP"/>
        </w:rPr>
        <w:t>网络，该属性的主要构成有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="00044F83" w:rsidRPr="004F413C">
        <w:rPr>
          <w:rFonts w:ascii="Helvetica" w:eastAsia="STKaiti" w:hAnsi="Helvetica" w:cs="Helvetica"/>
          <w:lang w:val="en-US" w:eastAsia="ja-JP"/>
        </w:rPr>
        <w:t xml:space="preserve"> 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name</w:t>
      </w:r>
      <w:r w:rsidR="00044F83" w:rsidRPr="004F413C">
        <w:rPr>
          <w:rFonts w:ascii="Helvetica" w:eastAsia="STKaiti" w:hAnsi="Helvetica" w:cs="Helvetica"/>
          <w:lang w:val="en-US" w:eastAsia="ja-JP"/>
        </w:rPr>
        <w:t xml:space="preserve"> </w:t>
      </w:r>
      <w:r w:rsidR="00044F83" w:rsidRPr="004F413C">
        <w:rPr>
          <w:rFonts w:ascii="Helvetica" w:eastAsia="STKaiti" w:hAnsi="Helvetica" w:cs="Helvetica"/>
          <w:lang w:val="en-US" w:eastAsia="ja-JP"/>
        </w:rPr>
        <w:t>、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="00044F83" w:rsidRPr="004F413C">
        <w:rPr>
          <w:rFonts w:ascii="Helvetica" w:eastAsia="STKaiti" w:hAnsi="Helvetica" w:cs="Helvetica"/>
          <w:lang w:val="en-US" w:eastAsia="ja-JP"/>
        </w:rPr>
        <w:t xml:space="preserve"> 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password</w:t>
      </w:r>
      <w:r w:rsidR="00044F83" w:rsidRPr="004F413C">
        <w:rPr>
          <w:rFonts w:ascii="Helvetica" w:eastAsia="STKaiti" w:hAnsi="Helvetica" w:cs="Helvetica"/>
          <w:lang w:val="en-US" w:eastAsia="ja-JP"/>
        </w:rPr>
        <w:t>、</w:t>
      </w:r>
      <w:r w:rsidR="00044F83" w:rsidRPr="004F413C">
        <w:rPr>
          <w:rFonts w:ascii="Helvetica" w:eastAsia="STKaiti" w:hAnsi="Helvetica" w:cs="Helvetica"/>
          <w:color w:val="448993"/>
          <w:lang w:val="en-US" w:eastAsia="ja-JP"/>
        </w:rPr>
        <w:t>ltk</w:t>
      </w:r>
      <w:r w:rsidR="00044F83" w:rsidRPr="004F413C">
        <w:rPr>
          <w:rFonts w:ascii="Helvetica" w:eastAsia="STKaiti" w:hAnsi="Helvetica" w:cs="Helvetica"/>
          <w:lang w:val="en-US" w:eastAsia="ja-JP"/>
        </w:rPr>
        <w:t>(</w:t>
      </w:r>
      <w:r w:rsidR="00CE306D" w:rsidRPr="004F413C">
        <w:rPr>
          <w:rFonts w:ascii="Helvetica" w:eastAsia="STKaiti" w:hAnsi="Helvetica" w:cs="Helvetica"/>
          <w:color w:val="448993"/>
          <w:lang w:val="en-US" w:eastAsia="ja-JP"/>
        </w:rPr>
        <w:t>ltk</w:t>
      </w:r>
      <w:r w:rsidR="00044F83" w:rsidRPr="004F413C">
        <w:rPr>
          <w:rFonts w:ascii="Helvetica" w:eastAsia="STKaiti" w:hAnsi="Helvetica" w:cs="Helvetica"/>
          <w:lang w:val="en-US" w:eastAsia="ja-JP"/>
        </w:rPr>
        <w:t>通常会设置成默认值，不建议外界修改</w:t>
      </w:r>
      <w:r w:rsidR="00044F83" w:rsidRPr="004F413C">
        <w:rPr>
          <w:rFonts w:ascii="Helvetica" w:eastAsia="STKaiti" w:hAnsi="Helvetica" w:cs="Helvetica"/>
          <w:lang w:val="en-US" w:eastAsia="ja-JP"/>
        </w:rPr>
        <w:t>)</w:t>
      </w:r>
      <w:r w:rsidR="00044F83" w:rsidRPr="004F413C">
        <w:rPr>
          <w:rFonts w:ascii="Helvetica" w:eastAsia="STKaiti" w:hAnsi="Helvetica" w:cs="Helvetica"/>
          <w:lang w:val="en-US" w:eastAsia="ja-JP"/>
        </w:rPr>
        <w:t>，并且该属性可被修改</w:t>
      </w:r>
      <w:r w:rsidRPr="004F413C">
        <w:rPr>
          <w:rFonts w:ascii="Helvetica" w:eastAsia="STKaiti" w:hAnsi="Helvetica" w:cs="Helvetica"/>
          <w:lang w:val="en-US" w:eastAsia="ja-JP"/>
        </w:rPr>
        <w:t>；</w:t>
      </w:r>
    </w:p>
    <w:p w14:paraId="40833629" w14:textId="4CE0F109" w:rsidR="00F76EC7" w:rsidRPr="004F413C" w:rsidRDefault="00F76EC7" w:rsidP="00E25AF7">
      <w:pPr>
        <w:autoSpaceDE w:val="0"/>
        <w:autoSpaceDN w:val="0"/>
        <w:adjustRightInd w:val="0"/>
        <w:spacing w:line="480" w:lineRule="atLeast"/>
        <w:ind w:firstLine="720"/>
        <w:rPr>
          <w:rFonts w:ascii="Helvetica" w:eastAsia="STKaiti" w:hAnsi="Helvetica" w:cs="Helvetica"/>
          <w:lang w:val="en-US" w:eastAsia="ja-JP"/>
        </w:rPr>
      </w:pPr>
      <w:r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Pr="004F413C">
        <w:rPr>
          <w:rFonts w:ascii="Helvetica" w:eastAsia="STKaiti" w:hAnsi="Helvetica" w:cs="Helvetica"/>
          <w:lang w:val="en-US" w:eastAsia="ja-JP"/>
        </w:rPr>
        <w:t>这些属性提高了登录的隐私性，可以理解成是一个网络登陆一个登录许可，出厂默认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name</w:t>
      </w:r>
      <w:r w:rsidR="00657F50" w:rsidRPr="004F413C">
        <w:rPr>
          <w:rFonts w:ascii="Helvetica" w:eastAsia="STKaiti" w:hAnsi="Helvetica" w:cs="Helvetica"/>
          <w:lang w:val="en-US" w:eastAsia="ja-JP"/>
        </w:rPr>
        <w:t>：</w:t>
      </w:r>
      <w:r w:rsidR="00657F50" w:rsidRPr="004F413C">
        <w:rPr>
          <w:rFonts w:ascii="Helvetica" w:eastAsia="STKaiti" w:hAnsi="Helvetica" w:cs="Helvetica"/>
          <w:lang w:val="en-US" w:eastAsia="ja-JP"/>
        </w:rPr>
        <w:t>“</w:t>
      </w:r>
      <w:r w:rsidR="00657F50" w:rsidRPr="004F413C">
        <w:rPr>
          <w:rFonts w:ascii="Helvetica" w:eastAsia="STKaiti" w:hAnsi="Helvetica" w:cs="Helvetica"/>
          <w:color w:val="448993"/>
          <w:lang w:val="en-US" w:eastAsia="ja-JP"/>
        </w:rPr>
        <w:t>t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elink-mesh1</w:t>
      </w:r>
      <w:r w:rsidRPr="004F413C">
        <w:rPr>
          <w:rFonts w:ascii="Helvetica" w:eastAsia="STKaiti" w:hAnsi="Helvetica" w:cs="Helvetica"/>
          <w:lang w:val="en-US" w:eastAsia="ja-JP"/>
        </w:rPr>
        <w:t>”</w:t>
      </w:r>
      <w:r w:rsidRPr="004F413C">
        <w:rPr>
          <w:rFonts w:ascii="Helvetica" w:eastAsia="STKaiti" w:hAnsi="Helvetica" w:cs="Helvetica"/>
          <w:lang w:val="en-US" w:eastAsia="ja-JP"/>
        </w:rPr>
        <w:t>，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password</w:t>
      </w:r>
      <w:r w:rsidR="00657F50" w:rsidRPr="004F413C">
        <w:rPr>
          <w:rFonts w:ascii="Helvetica" w:eastAsia="STKaiti" w:hAnsi="Helvetica" w:cs="Helvetica"/>
          <w:lang w:val="en-US" w:eastAsia="ja-JP"/>
        </w:rPr>
        <w:t>：</w:t>
      </w:r>
      <w:r w:rsidRPr="004F413C">
        <w:rPr>
          <w:rFonts w:ascii="Helvetica" w:eastAsia="STKaiti" w:hAnsi="Helvetica" w:cs="Helvetica"/>
          <w:lang w:val="en-US" w:eastAsia="ja-JP"/>
        </w:rPr>
        <w:t>“123”</w:t>
      </w:r>
      <w:r w:rsidRPr="004F413C">
        <w:rPr>
          <w:rFonts w:ascii="Helvetica" w:eastAsia="STKaiti" w:hAnsi="Helvetica" w:cs="Helvetica"/>
          <w:lang w:val="en-US" w:eastAsia="ja-JP"/>
        </w:rPr>
        <w:t>，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ltk</w:t>
      </w:r>
      <w:r w:rsidRPr="004F413C">
        <w:rPr>
          <w:rFonts w:ascii="Helvetica" w:eastAsia="STKaiti" w:hAnsi="Helvetica" w:cs="Helvetica"/>
          <w:lang w:val="en-US" w:eastAsia="ja-JP"/>
        </w:rPr>
        <w:t>则作用于通信过程；当连接上</w:t>
      </w:r>
      <w:r w:rsidR="00E25AF7" w:rsidRPr="004F413C">
        <w:rPr>
          <w:rFonts w:ascii="Helvetica" w:eastAsia="STKaiti" w:hAnsi="Helvetica" w:cs="Helvetica"/>
          <w:lang w:val="en-US" w:eastAsia="ja-JP"/>
        </w:rPr>
        <w:t>符合要求的设备后，会请求登录，只有登录成功过后才能对设备指令操作；</w:t>
      </w:r>
    </w:p>
    <w:p w14:paraId="0B87C4A4" w14:textId="3391AB3D" w:rsidR="00044F83" w:rsidRPr="004F413C" w:rsidRDefault="00F76EC7" w:rsidP="00044F83">
      <w:pPr>
        <w:pStyle w:val="12"/>
        <w:rPr>
          <w:rFonts w:ascii="Helvetica" w:hAnsi="Helvetica" w:cs="Courier"/>
        </w:rPr>
      </w:pPr>
      <w:r w:rsidRPr="004F413C">
        <w:rPr>
          <w:rFonts w:ascii="Helvetica" w:hAnsi="Helvetica" w:cs="Courier"/>
        </w:rPr>
        <w:tab/>
      </w:r>
      <w:r w:rsidR="00E25AF7" w:rsidRPr="004F413C">
        <w:rPr>
          <w:rFonts w:ascii="Helvetica" w:hAnsi="Helvetica" w:cs="Courier"/>
        </w:rPr>
        <w:t>由于</w:t>
      </w:r>
      <w:r w:rsidR="00E25AF7" w:rsidRPr="004F413C">
        <w:rPr>
          <w:rFonts w:ascii="Helvetica" w:hAnsi="Helvetica" w:cs="Courier"/>
        </w:rPr>
        <w:t>mesh</w:t>
      </w:r>
      <w:r w:rsidR="00E25AF7" w:rsidRPr="004F413C">
        <w:rPr>
          <w:rFonts w:ascii="Helvetica" w:hAnsi="Helvetica" w:cs="Courier"/>
        </w:rPr>
        <w:t>通信范围较蓝牙通信范围广</w:t>
      </w:r>
      <w:r w:rsidR="00E25AF7" w:rsidRPr="004F413C">
        <w:rPr>
          <w:rFonts w:ascii="Helvetica" w:hAnsi="Helvetica" w:cs="Courier"/>
        </w:rPr>
        <w:t>(mesh</w:t>
      </w:r>
      <w:r w:rsidR="00E25AF7" w:rsidRPr="004F413C">
        <w:rPr>
          <w:rFonts w:ascii="Helvetica" w:hAnsi="Helvetica" w:cs="Courier"/>
        </w:rPr>
        <w:t>为多跳中继网络</w:t>
      </w:r>
      <w:r w:rsidR="00E25AF7" w:rsidRPr="004F413C">
        <w:rPr>
          <w:rFonts w:ascii="Helvetica" w:hAnsi="Helvetica" w:cs="Courier"/>
        </w:rPr>
        <w:t>)</w:t>
      </w:r>
      <w:r w:rsidR="00E25AF7" w:rsidRPr="004F413C">
        <w:rPr>
          <w:rFonts w:ascii="Helvetica" w:hAnsi="Helvetica" w:cs="Courier"/>
        </w:rPr>
        <w:t>，</w:t>
      </w:r>
      <w:r w:rsidR="00044F83" w:rsidRPr="004F413C">
        <w:rPr>
          <w:rFonts w:ascii="Helvetica" w:hAnsi="Helvetica" w:cs="Courier"/>
        </w:rPr>
        <w:t>通信过程均是由设备地址</w:t>
      </w:r>
      <w:r w:rsidR="00044F83" w:rsidRPr="004F413C">
        <w:rPr>
          <w:rFonts w:ascii="Helvetica" w:hAnsi="Helvetica" w:cs="Courier"/>
        </w:rPr>
        <w:t>(</w:t>
      </w:r>
      <w:r w:rsidR="00E25AF7" w:rsidRPr="004F413C">
        <w:rPr>
          <w:rFonts w:ascii="Helvetica" w:hAnsi="Helvetica" w:cs="Helvetica"/>
          <w:color w:val="448993"/>
          <w:lang w:eastAsia="ja-JP"/>
        </w:rPr>
        <w:t>u_DevAdress</w:t>
      </w:r>
      <w:r w:rsidR="003815CA" w:rsidRPr="004F413C">
        <w:rPr>
          <w:rFonts w:ascii="Helvetica" w:hAnsi="Helvetica"/>
          <w:lang w:eastAsia="ja-JP"/>
        </w:rPr>
        <w:t>，通过</w:t>
      </w:r>
      <w:r w:rsidR="003815CA" w:rsidRPr="004F413C">
        <w:rPr>
          <w:rFonts w:ascii="Helvetica" w:hAnsi="Helvetica"/>
          <w:lang w:eastAsia="ja-JP"/>
        </w:rPr>
        <w:t>Online Status notify</w:t>
      </w:r>
      <w:r w:rsidR="003815CA" w:rsidRPr="004F413C">
        <w:rPr>
          <w:rFonts w:ascii="Helvetica" w:hAnsi="Helvetica"/>
          <w:lang w:eastAsia="ja-JP"/>
        </w:rPr>
        <w:t>获取</w:t>
      </w:r>
      <w:r w:rsidR="00044F83" w:rsidRPr="004F413C">
        <w:rPr>
          <w:rFonts w:ascii="Helvetica" w:hAnsi="Helvetica" w:cs="Courier"/>
        </w:rPr>
        <w:t>)</w:t>
      </w:r>
      <w:r w:rsidR="00044F83" w:rsidRPr="004F413C">
        <w:rPr>
          <w:rFonts w:ascii="Helvetica" w:hAnsi="Helvetica" w:cs="Courier"/>
        </w:rPr>
        <w:t>来唯一标示设备，而设备地址</w:t>
      </w:r>
      <w:r w:rsidR="00044F83" w:rsidRPr="004F413C">
        <w:rPr>
          <w:rFonts w:ascii="Helvetica" w:hAnsi="Helvetica" w:cs="Courier"/>
        </w:rPr>
        <w:t>(</w:t>
      </w:r>
      <w:r w:rsidR="00E25AF7" w:rsidRPr="004F413C">
        <w:rPr>
          <w:rFonts w:ascii="Helvetica" w:hAnsi="Helvetica" w:cs="Helvetica"/>
          <w:color w:val="448993"/>
          <w:lang w:eastAsia="ja-JP"/>
        </w:rPr>
        <w:t>u_DevAdress</w:t>
      </w:r>
      <w:r w:rsidR="00044F83" w:rsidRPr="004F413C">
        <w:rPr>
          <w:rFonts w:ascii="Helvetica" w:hAnsi="Helvetica" w:cs="Courier"/>
        </w:rPr>
        <w:t>)</w:t>
      </w:r>
      <w:r w:rsidR="00044F83" w:rsidRPr="004F413C">
        <w:rPr>
          <w:rFonts w:ascii="Helvetica" w:hAnsi="Helvetica" w:cs="Courier"/>
        </w:rPr>
        <w:t>也可被修改；为了合理管理设备，通常会建议修改设备</w:t>
      </w:r>
      <w:r w:rsidR="00044F83" w:rsidRPr="004F413C">
        <w:rPr>
          <w:rFonts w:ascii="Helvetica" w:hAnsi="Helvetica" w:cs="Courier"/>
        </w:rPr>
        <w:t>mesh</w:t>
      </w:r>
      <w:r w:rsidR="00044F83" w:rsidRPr="004F413C">
        <w:rPr>
          <w:rFonts w:ascii="Helvetica" w:hAnsi="Helvetica" w:cs="Courier"/>
        </w:rPr>
        <w:t>信息</w:t>
      </w:r>
      <w:r w:rsidR="00044F83" w:rsidRPr="004F413C">
        <w:rPr>
          <w:rFonts w:ascii="Helvetica" w:hAnsi="Helvetica" w:cs="Courier"/>
        </w:rPr>
        <w:t>(name &amp; password)</w:t>
      </w:r>
      <w:r w:rsidR="00044F83" w:rsidRPr="004F413C">
        <w:rPr>
          <w:rFonts w:ascii="Helvetica" w:hAnsi="Helvetica" w:cs="Courier"/>
        </w:rPr>
        <w:t>，同时合理设置每个设备的地址</w:t>
      </w:r>
      <w:r w:rsidR="00044F83" w:rsidRPr="004F413C">
        <w:rPr>
          <w:rFonts w:ascii="Helvetica" w:hAnsi="Helvetica" w:cs="Courier"/>
        </w:rPr>
        <w:t>(</w:t>
      </w:r>
      <w:r w:rsidR="00E25AF7" w:rsidRPr="004F413C">
        <w:rPr>
          <w:rFonts w:ascii="Helvetica" w:hAnsi="Helvetica" w:cs="Helvetica"/>
          <w:color w:val="448993"/>
          <w:lang w:eastAsia="ja-JP"/>
        </w:rPr>
        <w:t>u_DevAdress</w:t>
      </w:r>
      <w:r w:rsidR="00044F83" w:rsidRPr="004F413C">
        <w:rPr>
          <w:rFonts w:ascii="Helvetica" w:hAnsi="Helvetica" w:cs="Courier"/>
        </w:rPr>
        <w:t>);</w:t>
      </w:r>
    </w:p>
    <w:p w14:paraId="7CA6EB2D" w14:textId="2581779D" w:rsidR="00044F83" w:rsidRPr="004F413C" w:rsidRDefault="00044F83" w:rsidP="00044F83">
      <w:pPr>
        <w:rPr>
          <w:rFonts w:ascii="Helvetica" w:eastAsia="STKaiti" w:hAnsi="Helvetica" w:cs="Courier"/>
          <w:color w:val="475B62"/>
          <w:lang w:val="en-US"/>
        </w:rPr>
      </w:pPr>
    </w:p>
    <w:p w14:paraId="5ADC5B4D" w14:textId="77777777" w:rsidR="00845906" w:rsidRPr="004F413C" w:rsidRDefault="003541C0" w:rsidP="00845906">
      <w:pPr>
        <w:pStyle w:val="1"/>
        <w:numPr>
          <w:ilvl w:val="0"/>
          <w:numId w:val="25"/>
        </w:numPr>
        <w:rPr>
          <w:rFonts w:ascii="Helvetica" w:eastAsia="STKaiti" w:hAnsi="Helvetica" w:cs="PingFang SC"/>
          <w:lang w:val="en-US" w:eastAsia="ja-JP"/>
        </w:rPr>
      </w:pPr>
      <w:bookmarkStart w:id="1" w:name="_Toc487796090"/>
      <w:r w:rsidRPr="004F413C">
        <w:rPr>
          <w:rFonts w:ascii="Helvetica" w:eastAsia="STKaiti" w:hAnsi="Helvetica"/>
          <w:lang w:val="en-US" w:eastAsia="ja-JP"/>
        </w:rPr>
        <w:lastRenderedPageBreak/>
        <w:t xml:space="preserve">Telink Mesh </w:t>
      </w:r>
      <w:r w:rsidRPr="004F413C">
        <w:rPr>
          <w:rFonts w:ascii="Helvetica" w:eastAsia="STKaiti" w:hAnsi="Helvetica" w:cs="PingFang SC"/>
          <w:lang w:val="en-US" w:eastAsia="ja-JP"/>
        </w:rPr>
        <w:t>工作流程</w:t>
      </w:r>
      <w:bookmarkEnd w:id="1"/>
    </w:p>
    <w:p w14:paraId="0142A8F8" w14:textId="77777777" w:rsidR="003871BB" w:rsidRPr="004F413C" w:rsidRDefault="003871BB" w:rsidP="003871BB">
      <w:pPr>
        <w:spacing w:line="240" w:lineRule="auto"/>
        <w:ind w:left="-59"/>
        <w:jc w:val="center"/>
        <w:rPr>
          <w:rFonts w:ascii="Helvetica" w:eastAsia="STKaiti" w:hAnsi="Helvetica" w:cs="Courier"/>
          <w:lang w:val="en-US" w:eastAsia="ja-JP"/>
        </w:rPr>
      </w:pPr>
      <w:r w:rsidRPr="004F413C">
        <w:rPr>
          <w:rFonts w:ascii="Helvetica" w:eastAsia="STKaiti" w:hAnsi="Helvetica" w:cs="Courier"/>
          <w:noProof/>
          <w:lang w:val="en-US"/>
        </w:rPr>
        <w:drawing>
          <wp:inline distT="0" distB="0" distL="0" distR="0" wp14:anchorId="4BC177AF" wp14:editId="08D9F9A9">
            <wp:extent cx="6839585" cy="5495290"/>
            <wp:effectExtent l="0" t="0" r="0" b="0"/>
            <wp:docPr id="8" name="图片 8" descr="../../../../Downloads/Telink%20mesh%20work%20f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Telink%20mesh%20work%20f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536" w:rsidRPr="004F413C">
        <w:rPr>
          <w:rFonts w:ascii="Helvetica" w:eastAsia="STKaiti" w:hAnsi="Helvetica" w:cs="Courier"/>
          <w:lang w:val="en-US" w:eastAsia="ja-JP"/>
        </w:rPr>
        <w:t>图</w:t>
      </w:r>
      <w:r w:rsidR="00095536" w:rsidRPr="004F413C">
        <w:rPr>
          <w:rFonts w:ascii="Helvetica" w:eastAsia="STKaiti" w:hAnsi="Helvetica" w:cs="Courier"/>
          <w:lang w:val="en-US" w:eastAsia="ja-JP"/>
        </w:rPr>
        <w:t>1</w:t>
      </w:r>
    </w:p>
    <w:p w14:paraId="37E70D72" w14:textId="77777777" w:rsidR="00B23774" w:rsidRPr="004F413C" w:rsidRDefault="003871BB" w:rsidP="002D0011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注：</w:t>
      </w:r>
    </w:p>
    <w:p w14:paraId="710C00D3" w14:textId="6D90502D" w:rsidR="00B23774" w:rsidRPr="004F413C" w:rsidRDefault="008E40D3" w:rsidP="002D0011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1.</w:t>
      </w:r>
      <w:r w:rsidR="003871BB" w:rsidRPr="004F413C">
        <w:rPr>
          <w:rFonts w:ascii="Helvetica" w:hAnsi="Helvetica"/>
          <w:lang w:eastAsia="ja-JP"/>
        </w:rPr>
        <w:t>扫描过程，会用传进去的</w:t>
      </w:r>
      <w:r w:rsidR="003871BB" w:rsidRPr="004F413C">
        <w:rPr>
          <w:rFonts w:ascii="Helvetica" w:hAnsi="Helvetica"/>
          <w:lang w:eastAsia="ja-JP"/>
        </w:rPr>
        <w:t>mesh name</w:t>
      </w:r>
      <w:r w:rsidR="003871BB" w:rsidRPr="004F413C">
        <w:rPr>
          <w:rFonts w:ascii="Helvetica" w:hAnsi="Helvetica"/>
          <w:lang w:eastAsia="ja-JP"/>
        </w:rPr>
        <w:t>进行过滤，由于广播包中看不到密码，无法校验密码，当扫描到符合要求（</w:t>
      </w:r>
      <w:r w:rsidR="003871BB" w:rsidRPr="004F413C">
        <w:rPr>
          <w:rFonts w:ascii="Helvetica" w:hAnsi="Helvetica"/>
          <w:lang w:eastAsia="ja-JP"/>
        </w:rPr>
        <w:t>mesh name</w:t>
      </w:r>
      <w:r w:rsidR="00B23774" w:rsidRPr="004F413C">
        <w:rPr>
          <w:rFonts w:ascii="Helvetica" w:hAnsi="Helvetica"/>
          <w:lang w:eastAsia="ja-JP"/>
        </w:rPr>
        <w:t>一致）的设备；</w:t>
      </w:r>
    </w:p>
    <w:p w14:paraId="3F101DBC" w14:textId="5460CD5A" w:rsidR="003871BB" w:rsidRPr="004F413C" w:rsidRDefault="008E40D3" w:rsidP="002D0011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2.</w:t>
      </w:r>
      <w:r w:rsidR="00B23774" w:rsidRPr="004F413C">
        <w:rPr>
          <w:rFonts w:ascii="Helvetica" w:hAnsi="Helvetica"/>
          <w:lang w:eastAsia="ja-JP"/>
        </w:rPr>
        <w:t>如果参数许可时，</w:t>
      </w:r>
      <w:r w:rsidR="00C02466" w:rsidRPr="004F413C">
        <w:rPr>
          <w:rFonts w:ascii="Helvetica" w:hAnsi="Helvetica"/>
          <w:lang w:eastAsia="ja-JP"/>
        </w:rPr>
        <w:t>才会自动连接登录</w:t>
      </w:r>
      <w:r w:rsidR="00B23774" w:rsidRPr="004F413C">
        <w:rPr>
          <w:rFonts w:ascii="Helvetica" w:hAnsi="Helvetica"/>
          <w:lang w:eastAsia="ja-JP"/>
        </w:rPr>
        <w:t>，其中连接后，会自动扫描服务</w:t>
      </w:r>
      <w:r w:rsidR="00B23774" w:rsidRPr="004F413C">
        <w:rPr>
          <w:rFonts w:ascii="Helvetica" w:hAnsi="Helvetica"/>
          <w:lang w:eastAsia="ja-JP"/>
        </w:rPr>
        <w:t>ATT</w:t>
      </w:r>
      <w:r w:rsidR="00B23774" w:rsidRPr="004F413C">
        <w:rPr>
          <w:rFonts w:ascii="Helvetica" w:hAnsi="Helvetica"/>
          <w:lang w:eastAsia="ja-JP"/>
        </w:rPr>
        <w:t>列表，以及服务中的特征值列表，当扫到目标特征值时，会默认给特征值</w:t>
      </w:r>
      <w:r w:rsidR="00B23774" w:rsidRPr="004F413C">
        <w:rPr>
          <w:rFonts w:ascii="Helvetica" w:hAnsi="Helvetica"/>
          <w:lang w:eastAsia="ja-JP"/>
        </w:rPr>
        <w:t>write</w:t>
      </w:r>
      <w:r w:rsidR="00B23774" w:rsidRPr="004F413C">
        <w:rPr>
          <w:rFonts w:ascii="Helvetica" w:hAnsi="Helvetica"/>
          <w:lang w:eastAsia="ja-JP"/>
        </w:rPr>
        <w:t>登录数据</w:t>
      </w:r>
      <w:r w:rsidR="00B23774" w:rsidRPr="004F413C">
        <w:rPr>
          <w:rFonts w:ascii="Helvetica" w:hAnsi="Helvetica"/>
          <w:lang w:eastAsia="ja-JP"/>
        </w:rPr>
        <w:t>(</w:t>
      </w:r>
      <w:r w:rsidR="00B23774" w:rsidRPr="004F413C">
        <w:rPr>
          <w:rFonts w:ascii="Helvetica" w:hAnsi="Helvetica"/>
          <w:lang w:eastAsia="ja-JP"/>
        </w:rPr>
        <w:t>发起登录请求</w:t>
      </w:r>
      <w:r w:rsidR="00B23774" w:rsidRPr="004F413C">
        <w:rPr>
          <w:rFonts w:ascii="Helvetica" w:hAnsi="Helvetica"/>
          <w:lang w:eastAsia="ja-JP"/>
        </w:rPr>
        <w:t>)</w:t>
      </w:r>
      <w:r w:rsidR="00B23774" w:rsidRPr="004F413C">
        <w:rPr>
          <w:rFonts w:ascii="Helvetica" w:hAnsi="Helvetica"/>
          <w:lang w:eastAsia="ja-JP"/>
        </w:rPr>
        <w:t>，当登录成功后，才能控制设备</w:t>
      </w:r>
      <w:r w:rsidR="00C02466" w:rsidRPr="004F413C">
        <w:rPr>
          <w:rFonts w:ascii="Helvetica" w:hAnsi="Helvetica"/>
          <w:lang w:eastAsia="ja-JP"/>
        </w:rPr>
        <w:t>；</w:t>
      </w:r>
    </w:p>
    <w:p w14:paraId="3F1F7C6C" w14:textId="13BDE807" w:rsidR="004B4FE7" w:rsidRPr="004F413C" w:rsidRDefault="008E40D3" w:rsidP="008E40D3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3.</w:t>
      </w:r>
      <w:r w:rsidRPr="004F413C">
        <w:rPr>
          <w:rFonts w:ascii="Helvetica" w:hAnsi="Helvetica"/>
          <w:lang w:eastAsia="ja-JP"/>
        </w:rPr>
        <w:t>当设备登陆成功后，会每隔</w:t>
      </w:r>
      <w:r w:rsidRPr="004F413C">
        <w:rPr>
          <w:rFonts w:ascii="Helvetica" w:hAnsi="Helvetica"/>
          <w:lang w:eastAsia="ja-JP"/>
        </w:rPr>
        <w:t>500ms</w:t>
      </w:r>
      <w:r w:rsidRPr="004F413C">
        <w:rPr>
          <w:rFonts w:ascii="Helvetica" w:hAnsi="Helvetica"/>
          <w:lang w:eastAsia="ja-JP"/>
        </w:rPr>
        <w:t>，连续请求</w:t>
      </w:r>
      <w:r w:rsidRPr="004F413C">
        <w:rPr>
          <w:rFonts w:ascii="Helvetica" w:hAnsi="Helvetica"/>
          <w:lang w:eastAsia="ja-JP"/>
        </w:rPr>
        <w:t>3</w:t>
      </w:r>
      <w:r w:rsidRPr="004F413C">
        <w:rPr>
          <w:rFonts w:ascii="Helvetica" w:hAnsi="Helvetica"/>
          <w:lang w:eastAsia="ja-JP"/>
        </w:rPr>
        <w:t>次以获取</w:t>
      </w:r>
      <w:r w:rsidRPr="004F413C">
        <w:rPr>
          <w:rFonts w:ascii="Helvetica" w:hAnsi="Helvetica"/>
          <w:lang w:eastAsia="ja-JP"/>
        </w:rPr>
        <w:t>Online Status</w:t>
      </w:r>
      <w:r w:rsidR="004B4FE7" w:rsidRPr="004F413C">
        <w:rPr>
          <w:rFonts w:ascii="Helvetica" w:hAnsi="Helvetica"/>
          <w:lang w:eastAsia="ja-JP"/>
        </w:rPr>
        <w:t>，即执行方法</w:t>
      </w:r>
    </w:p>
    <w:p w14:paraId="7B9329E1" w14:textId="79F7C23C" w:rsidR="004B4FE7" w:rsidRPr="004F413C" w:rsidRDefault="004B4FE7" w:rsidP="008E40D3">
      <w:pPr>
        <w:pStyle w:val="12"/>
        <w:rPr>
          <w:rFonts w:ascii="Helvetica" w:hAnsi="Helvetica" w:cs="Bangla Sangam MN"/>
          <w:bCs/>
          <w:color w:val="000000"/>
          <w:lang w:eastAsia="ja-JP"/>
        </w:rPr>
      </w:pPr>
      <w:r w:rsidRPr="004F413C">
        <w:rPr>
          <w:rFonts w:ascii="Helvetica" w:hAnsi="Helvetica" w:cs="Bangla Sangam MN"/>
          <w:bCs/>
          <w:color w:val="000000"/>
          <w:lang w:eastAsia="ja-JP"/>
        </w:rPr>
        <w:t>- (</w:t>
      </w:r>
      <w:r w:rsidRPr="004F413C">
        <w:rPr>
          <w:rFonts w:ascii="Helvetica" w:hAnsi="Helvetica" w:cs="Bangla Sangam MN"/>
          <w:bCs/>
          <w:color w:val="B40062"/>
          <w:lang w:eastAsia="ja-JP"/>
        </w:rPr>
        <w:t>void</w:t>
      </w:r>
      <w:r w:rsidRPr="004F413C">
        <w:rPr>
          <w:rFonts w:ascii="Helvetica" w:hAnsi="Helvetica" w:cs="Bangla Sangam MN"/>
          <w:bCs/>
          <w:color w:val="000000"/>
          <w:lang w:eastAsia="ja-JP"/>
        </w:rPr>
        <w:t>)</w:t>
      </w:r>
      <w:r w:rsidRPr="004F413C">
        <w:rPr>
          <w:rFonts w:ascii="Helvetica" w:hAnsi="Helvetica" w:cs="Helvetica"/>
          <w:color w:val="448993"/>
          <w:lang w:eastAsia="ja-JP"/>
        </w:rPr>
        <w:t>setNotifyOpenPro</w:t>
      </w:r>
      <w:r w:rsidRPr="004F413C">
        <w:rPr>
          <w:rFonts w:ascii="Helvetica" w:hAnsi="Helvetica" w:cs="Bangla Sangam MN"/>
          <w:bCs/>
          <w:color w:val="000000"/>
          <w:lang w:eastAsia="ja-JP"/>
        </w:rPr>
        <w:t>;(</w:t>
      </w:r>
      <w:r w:rsidRPr="004F413C">
        <w:rPr>
          <w:rFonts w:ascii="Helvetica" w:hAnsi="Helvetica" w:cs="Bangla Sangam MN"/>
          <w:bCs/>
          <w:color w:val="000000"/>
          <w:lang w:eastAsia="ja-JP"/>
        </w:rPr>
        <w:t>获取</w:t>
      </w:r>
      <w:r w:rsidRPr="004F413C">
        <w:rPr>
          <w:rFonts w:ascii="Helvetica" w:hAnsi="Helvetica" w:cs="Bangla Sangam MN"/>
          <w:bCs/>
          <w:color w:val="000000"/>
          <w:lang w:eastAsia="ja-JP"/>
        </w:rPr>
        <w:t>online status)</w:t>
      </w:r>
    </w:p>
    <w:p w14:paraId="289EA6D5" w14:textId="09545B27" w:rsidR="008E40D3" w:rsidRPr="004F413C" w:rsidRDefault="008E40D3" w:rsidP="008E40D3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mesh</w:t>
      </w:r>
      <w:r w:rsidRPr="004F413C">
        <w:rPr>
          <w:rFonts w:ascii="Helvetica" w:hAnsi="Helvetica"/>
          <w:lang w:eastAsia="ja-JP"/>
        </w:rPr>
        <w:t>中所有设备的</w:t>
      </w:r>
      <w:r w:rsidR="003815CA" w:rsidRPr="004F413C">
        <w:rPr>
          <w:rFonts w:ascii="Helvetica" w:hAnsi="Helvetica" w:cs="Helvetica"/>
          <w:color w:val="448993"/>
          <w:lang w:eastAsia="ja-JP"/>
        </w:rPr>
        <w:t>u_DevAdress</w:t>
      </w:r>
      <w:r w:rsidRPr="004F413C">
        <w:rPr>
          <w:rFonts w:ascii="Helvetica" w:hAnsi="Helvetica"/>
          <w:lang w:eastAsia="ja-JP"/>
        </w:rPr>
        <w:t>和</w:t>
      </w:r>
      <w:r w:rsidRPr="004F413C">
        <w:rPr>
          <w:rFonts w:ascii="Helvetica" w:hAnsi="Helvetica" w:cs="Helvetica"/>
          <w:color w:val="448993"/>
          <w:lang w:eastAsia="ja-JP"/>
        </w:rPr>
        <w:t>light_Brightness</w:t>
      </w:r>
      <w:r w:rsidRPr="004F413C">
        <w:rPr>
          <w:rFonts w:ascii="Helvetica" w:hAnsi="Helvetica"/>
          <w:lang w:eastAsia="ja-JP"/>
        </w:rPr>
        <w:t>以及</w:t>
      </w:r>
      <w:r w:rsidRPr="004F413C">
        <w:rPr>
          <w:rFonts w:ascii="Helvetica" w:hAnsi="Helvetica" w:cs="Helvetica"/>
          <w:color w:val="448993"/>
          <w:lang w:eastAsia="ja-JP"/>
        </w:rPr>
        <w:t>light_Stata</w:t>
      </w:r>
      <w:r w:rsidRPr="004F413C">
        <w:rPr>
          <w:rFonts w:ascii="Helvetica" w:hAnsi="Helvetica"/>
          <w:lang w:eastAsia="ja-JP"/>
        </w:rPr>
        <w:t>都是通过此方式获取，并且是通过</w:t>
      </w:r>
      <w:r w:rsidR="003815CA" w:rsidRPr="004F413C">
        <w:rPr>
          <w:rFonts w:ascii="Helvetica" w:hAnsi="Helvetica" w:cs="Helvetica"/>
          <w:color w:val="448993"/>
          <w:lang w:eastAsia="ja-JP"/>
        </w:rPr>
        <w:t>u_DevAdress</w:t>
      </w:r>
      <w:r w:rsidRPr="004F413C">
        <w:rPr>
          <w:rFonts w:ascii="Helvetica" w:hAnsi="Helvetica"/>
          <w:lang w:eastAsia="ja-JP"/>
        </w:rPr>
        <w:t>来唯一标识，后续是通过该标识来发起控制指令</w:t>
      </w:r>
    </w:p>
    <w:p w14:paraId="653ACBD7" w14:textId="72ACE313" w:rsidR="008E40D3" w:rsidRPr="004F413C" w:rsidRDefault="008E40D3" w:rsidP="008E40D3">
      <w:pPr>
        <w:rPr>
          <w:rFonts w:ascii="Helvetica" w:eastAsia="STKaiti" w:hAnsi="Helvetica" w:cstheme="majorHAnsi"/>
          <w:color w:val="475B62"/>
          <w:lang w:val="en-US" w:eastAsia="ja-JP"/>
        </w:rPr>
      </w:pPr>
      <w:r w:rsidRPr="004F413C">
        <w:rPr>
          <w:rFonts w:ascii="Helvetica" w:eastAsia="STKaiti" w:hAnsi="Helvetica"/>
          <w:lang w:eastAsia="ja-JP"/>
        </w:rPr>
        <w:br w:type="page"/>
      </w:r>
    </w:p>
    <w:p w14:paraId="1CE8D0ED" w14:textId="0C122CCD" w:rsidR="00095536" w:rsidRPr="004F413C" w:rsidRDefault="003541C0" w:rsidP="003815CA">
      <w:pPr>
        <w:pStyle w:val="1"/>
        <w:rPr>
          <w:rFonts w:ascii="Helvetica" w:eastAsia="STKaiti" w:hAnsi="Helvetica" w:cs="Courier"/>
          <w:lang w:val="en-US" w:eastAsia="ja-JP"/>
        </w:rPr>
      </w:pPr>
      <w:bookmarkStart w:id="2" w:name="_Toc487796091"/>
      <w:r w:rsidRPr="004F413C">
        <w:rPr>
          <w:rFonts w:ascii="Helvetica" w:eastAsia="STKaiti" w:hAnsi="Helvetica" w:cs="PingFang SC"/>
          <w:lang w:val="en-US" w:eastAsia="ja-JP"/>
        </w:rPr>
        <w:lastRenderedPageBreak/>
        <w:t>二</w:t>
      </w:r>
      <w:r w:rsidRPr="004F413C">
        <w:rPr>
          <w:rFonts w:ascii="Helvetica" w:eastAsia="STKaiti" w:hAnsi="Helvetica"/>
          <w:lang w:val="en-US" w:eastAsia="ja-JP"/>
        </w:rPr>
        <w:t xml:space="preserve">. SDK </w:t>
      </w:r>
      <w:r w:rsidR="003815CA" w:rsidRPr="004F413C">
        <w:rPr>
          <w:rFonts w:ascii="Helvetica" w:eastAsia="STKaiti" w:hAnsi="Helvetica"/>
          <w:lang w:val="en-US" w:eastAsia="ja-JP"/>
        </w:rPr>
        <w:t>介绍</w:t>
      </w:r>
      <w:bookmarkEnd w:id="2"/>
    </w:p>
    <w:p w14:paraId="16C61C0F" w14:textId="3F809F00" w:rsidR="00D165FC" w:rsidRPr="004F413C" w:rsidRDefault="00D165FC" w:rsidP="00D165FC">
      <w:pPr>
        <w:autoSpaceDE w:val="0"/>
        <w:autoSpaceDN w:val="0"/>
        <w:adjustRightInd w:val="0"/>
        <w:spacing w:line="480" w:lineRule="atLeast"/>
        <w:rPr>
          <w:rFonts w:ascii="Helvetica" w:eastAsia="STKaiti" w:hAnsi="Helvetica" w:cs="Helvetica"/>
          <w:color w:val="000000"/>
          <w:lang w:val="en-US" w:eastAsia="ja-JP"/>
        </w:rPr>
      </w:pPr>
      <w:r w:rsidRPr="004F413C">
        <w:rPr>
          <w:rFonts w:ascii="Helvetica" w:eastAsia="STKaiti" w:hAnsi="Helvetica" w:cs="Helvetica"/>
          <w:color w:val="000000"/>
          <w:lang w:val="en-US" w:eastAsia="ja-JP"/>
        </w:rPr>
        <w:t>在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SDK</w:t>
      </w:r>
      <w:r w:rsidRPr="004F413C">
        <w:rPr>
          <w:rFonts w:ascii="Helvetica" w:eastAsia="STKaiti" w:hAnsi="Helvetica" w:cs="Helvetica"/>
          <w:lang w:val="en-US" w:eastAsia="ja-JP"/>
        </w:rPr>
        <w:t>中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，有一个单例类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“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BTCentralManager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”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，该单例类中有一个私有的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CBCentralManager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属性作为蓝牙管理中心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(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管理中心和外设组成的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Bluetooth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mesh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)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，当该私有属性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CBCentralManager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被初始化时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(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同时设置单例类作为管理中心代理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)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，蓝牙会检查蓝牙开启状态，如果是开启状态，其中有一个提供一个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成员变量参数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isNeedScan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，供外界选择是否需要扫描，如果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isNeedScan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是</w:t>
      </w:r>
      <w:r w:rsidRPr="004F413C">
        <w:rPr>
          <w:rFonts w:ascii="Helvetica" w:eastAsia="STKaiti" w:hAnsi="Helvetica" w:cs="Helvetica"/>
          <w:color w:val="448993"/>
          <w:lang w:val="en-US" w:eastAsia="ja-JP"/>
        </w:rPr>
        <w:t>YES</w:t>
      </w:r>
      <w:r w:rsidR="0034205F" w:rsidRPr="004F413C">
        <w:rPr>
          <w:rFonts w:ascii="Helvetica" w:eastAsia="STKaiti" w:hAnsi="Helvetica" w:cs="Helvetica"/>
          <w:color w:val="000000"/>
          <w:lang w:val="en-US" w:eastAsia="ja-JP"/>
        </w:rPr>
        <w:t>，即开始扫描信号，反之亦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>然</w:t>
      </w:r>
      <w:r w:rsidRPr="004F413C">
        <w:rPr>
          <w:rFonts w:ascii="Helvetica" w:eastAsia="STKaiti" w:hAnsi="Helvetica" w:cs="Helvetica"/>
          <w:color w:val="000000"/>
          <w:lang w:val="en-US" w:eastAsia="ja-JP"/>
        </w:rPr>
        <w:t xml:space="preserve">; </w:t>
      </w:r>
    </w:p>
    <w:p w14:paraId="20DDABC4" w14:textId="6C92BCF7" w:rsidR="00095536" w:rsidRPr="004F413C" w:rsidRDefault="003541C0" w:rsidP="004F413C">
      <w:pPr>
        <w:pStyle w:val="3"/>
        <w:numPr>
          <w:ilvl w:val="0"/>
          <w:numId w:val="27"/>
        </w:numPr>
        <w:spacing w:line="240" w:lineRule="atLeast"/>
        <w:rPr>
          <w:rFonts w:ascii="Helvetica" w:eastAsia="STKaiti" w:hAnsi="Helvetica"/>
        </w:rPr>
      </w:pPr>
      <w:bookmarkStart w:id="3" w:name="_Toc487796092"/>
      <w:r w:rsidRPr="004F413C">
        <w:rPr>
          <w:rFonts w:ascii="Helvetica" w:eastAsia="STKaiti" w:hAnsi="Helvetica"/>
        </w:rPr>
        <w:t>其静态方法</w:t>
      </w:r>
      <w:r w:rsidR="00D165FC" w:rsidRPr="004F413C">
        <w:rPr>
          <w:rFonts w:ascii="Helvetica" w:eastAsia="STKaiti" w:hAnsi="Helvetica"/>
        </w:rPr>
        <w:t>，</w:t>
      </w:r>
      <w:r w:rsidR="004F413C" w:rsidRPr="004F413C">
        <w:rPr>
          <w:rFonts w:ascii="Helvetica" w:eastAsia="STKaiti" w:hAnsi="Helvetica"/>
        </w:rPr>
        <w:t>生成单例管理</w:t>
      </w:r>
      <w:bookmarkEnd w:id="3"/>
    </w:p>
    <w:p w14:paraId="79DE9F50" w14:textId="751CF899" w:rsidR="004F413C" w:rsidRPr="004F413C" w:rsidRDefault="004F413C" w:rsidP="004F413C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会生成一个单例，控制整个代理回调</w:t>
      </w:r>
    </w:p>
    <w:p w14:paraId="614325F1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>+ (</w:t>
      </w:r>
      <w:r w:rsidRPr="004F413C">
        <w:rPr>
          <w:rFonts w:ascii="Helvetica" w:eastAsia="STKaiti" w:hAnsi="Helvetica" w:cs="Bangla Sangam MN"/>
          <w:color w:val="306F79"/>
          <w:lang w:val="en-US" w:eastAsia="ja-JP"/>
        </w:rPr>
        <w:t>BTCentralManager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*) shareBTCentralManager {</w:t>
      </w:r>
    </w:p>
    <w:p w14:paraId="681369E3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color w:val="B40062"/>
          <w:lang w:val="en-US" w:eastAsia="ja-JP"/>
        </w:rPr>
        <w:t>static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color w:val="306F79"/>
          <w:lang w:val="en-US" w:eastAsia="ja-JP"/>
        </w:rPr>
        <w:t>BTCentralManager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*shareBTCentralManager = </w:t>
      </w:r>
      <w:r w:rsidRPr="004F413C">
        <w:rPr>
          <w:rFonts w:ascii="Helvetica" w:eastAsia="STKaiti" w:hAnsi="Helvetica" w:cs="Bangla Sangam MN"/>
          <w:color w:val="B40062"/>
          <w:lang w:val="en-US" w:eastAsia="ja-JP"/>
        </w:rPr>
        <w:t>nil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;</w:t>
      </w:r>
    </w:p>
    <w:p w14:paraId="4BD2136A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color w:val="B40062"/>
          <w:lang w:val="en-US" w:eastAsia="ja-JP"/>
        </w:rPr>
        <w:t>static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color w:val="5C2699"/>
          <w:lang w:val="en-US" w:eastAsia="ja-JP"/>
        </w:rPr>
        <w:t>dispatch_once_t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tempOnce=</w:t>
      </w:r>
      <w:r w:rsidRPr="004F413C">
        <w:rPr>
          <w:rFonts w:ascii="Helvetica" w:eastAsia="STKaiti" w:hAnsi="Helvetica" w:cs="Bangla Sangam MN"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;</w:t>
      </w:r>
    </w:p>
    <w:p w14:paraId="553F9D34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color w:val="643820"/>
          <w:lang w:val="en-US" w:eastAsia="ja-JP"/>
        </w:rPr>
        <w:t>dispatch_once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(&amp;tempOnce, ^{</w:t>
      </w:r>
    </w:p>
    <w:p w14:paraId="047EA99D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    shareBTCentralManager = [[</w:t>
      </w:r>
      <w:r w:rsidRPr="004F413C">
        <w:rPr>
          <w:rFonts w:ascii="Helvetica" w:eastAsia="STKaiti" w:hAnsi="Helvetica" w:cs="Bangla Sangam MN"/>
          <w:color w:val="306F79"/>
          <w:lang w:val="en-US" w:eastAsia="ja-JP"/>
        </w:rPr>
        <w:t>BTCentralManager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color w:val="2E0D6E"/>
          <w:lang w:val="en-US" w:eastAsia="ja-JP"/>
        </w:rPr>
        <w:t>alloc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] </w:t>
      </w:r>
      <w:r w:rsidRPr="004F413C">
        <w:rPr>
          <w:rFonts w:ascii="Helvetica" w:eastAsia="STKaiti" w:hAnsi="Helvetica" w:cs="Bangla Sangam MN"/>
          <w:color w:val="2E0D6E"/>
          <w:lang w:val="en-US" w:eastAsia="ja-JP"/>
        </w:rPr>
        <w:t>init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];</w:t>
      </w:r>
    </w:p>
    <w:p w14:paraId="0A3D97B9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    [shareBTCentralManager </w:t>
      </w:r>
      <w:r w:rsidRPr="004F413C">
        <w:rPr>
          <w:rFonts w:ascii="Helvetica" w:eastAsia="STKaiti" w:hAnsi="Helvetica" w:cs="Bangla Sangam MN"/>
          <w:color w:val="203C3F"/>
          <w:lang w:val="en-US" w:eastAsia="ja-JP"/>
        </w:rPr>
        <w:t>initData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>];</w:t>
      </w:r>
    </w:p>
    <w:p w14:paraId="77F243B5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});</w:t>
      </w:r>
    </w:p>
    <w:p w14:paraId="241C7D1A" w14:textId="77777777" w:rsidR="00D165FC" w:rsidRPr="004F413C" w:rsidRDefault="00D165FC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ngla Sangam MN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color w:val="B40062"/>
          <w:lang w:val="en-US" w:eastAsia="ja-JP"/>
        </w:rPr>
        <w:t>return</w:t>
      </w:r>
      <w:r w:rsidRPr="004F413C">
        <w:rPr>
          <w:rFonts w:ascii="Helvetica" w:eastAsia="STKaiti" w:hAnsi="Helvetica" w:cs="Bangla Sangam MN"/>
          <w:color w:val="000000"/>
          <w:lang w:val="en-US" w:eastAsia="ja-JP"/>
        </w:rPr>
        <w:t xml:space="preserve"> shareBTCentralManager;</w:t>
      </w:r>
    </w:p>
    <w:p w14:paraId="4782C8C8" w14:textId="01DA62D9" w:rsidR="00D165FC" w:rsidRPr="004F413C" w:rsidRDefault="00D165FC" w:rsidP="00256C4D">
      <w:pPr>
        <w:pStyle w:val="12"/>
        <w:spacing w:line="240" w:lineRule="atLeast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}</w:t>
      </w:r>
    </w:p>
    <w:p w14:paraId="156D0C23" w14:textId="7070AC4B" w:rsidR="00133ACD" w:rsidRPr="004F413C" w:rsidRDefault="00D12788" w:rsidP="00256C4D">
      <w:pPr>
        <w:pStyle w:val="3"/>
        <w:spacing w:line="240" w:lineRule="atLeast"/>
        <w:rPr>
          <w:rFonts w:ascii="Helvetica" w:eastAsia="STKaiti" w:hAnsi="Helvetica" w:hint="eastAsia"/>
        </w:rPr>
      </w:pPr>
      <w:bookmarkStart w:id="4" w:name="_Toc487796093"/>
      <w:r w:rsidRPr="004F413C">
        <w:rPr>
          <w:rFonts w:ascii="Helvetica" w:eastAsia="STKaiti" w:hAnsi="Helvetica"/>
        </w:rPr>
        <w:t>b.</w:t>
      </w:r>
      <w:r w:rsidRPr="004F413C">
        <w:rPr>
          <w:rFonts w:ascii="Helvetica" w:eastAsia="STKaiti" w:hAnsi="Helvetica"/>
        </w:rPr>
        <w:t>蓝牙管理中心初始化</w:t>
      </w:r>
      <w:bookmarkEnd w:id="4"/>
    </w:p>
    <w:p w14:paraId="338A8EF8" w14:textId="3B609428" w:rsidR="009D4EFA" w:rsidRPr="0017209C" w:rsidRDefault="009D4EFA" w:rsidP="0017209C">
      <w:pPr>
        <w:pStyle w:val="12"/>
        <w:rPr>
          <w:rFonts w:ascii="Helvetica" w:hAnsi="Helvetica"/>
        </w:rPr>
      </w:pPr>
      <w:r w:rsidRPr="0017209C">
        <w:rPr>
          <w:rFonts w:ascii="Helvetica" w:hAnsi="Helvetica"/>
        </w:rPr>
        <w:t>初始化时，会检查蓝牙状态，调用下面代理方法，告知外界</w:t>
      </w:r>
      <w:r w:rsidRPr="0017209C">
        <w:rPr>
          <w:rFonts w:ascii="Helvetica" w:hAnsi="Helvetica"/>
        </w:rPr>
        <w:t>centralManager</w:t>
      </w:r>
      <w:r w:rsidRPr="0017209C">
        <w:rPr>
          <w:rFonts w:ascii="Helvetica" w:hAnsi="Helvetica"/>
        </w:rPr>
        <w:t>发生变化</w:t>
      </w:r>
    </w:p>
    <w:p w14:paraId="418B08BF" w14:textId="3A881090" w:rsidR="00133ACD" w:rsidRPr="004F413C" w:rsidRDefault="00133ACD" w:rsidP="00256C4D">
      <w:pPr>
        <w:pStyle w:val="12"/>
        <w:spacing w:line="240" w:lineRule="atLeast"/>
        <w:rPr>
          <w:rFonts w:ascii="Helvetica" w:hAnsi="Helvetica" w:cs="Baghdad"/>
          <w:bCs/>
        </w:rPr>
      </w:pPr>
      <w:r w:rsidRPr="004F413C">
        <w:rPr>
          <w:rFonts w:ascii="Helvetica" w:hAnsi="Helvetica" w:cs="Baghdad"/>
          <w:bCs/>
          <w:color w:val="000000"/>
          <w:lang w:eastAsia="ja-JP"/>
        </w:rPr>
        <w:t>- (</w:t>
      </w:r>
      <w:r w:rsidRPr="004F413C">
        <w:rPr>
          <w:rFonts w:ascii="Helvetica" w:hAnsi="Helvetica" w:cs="Baghdad"/>
          <w:bCs/>
          <w:color w:val="B40062"/>
          <w:lang w:eastAsia="ja-JP"/>
        </w:rPr>
        <w:t>void</w:t>
      </w:r>
      <w:r w:rsidRPr="004F413C">
        <w:rPr>
          <w:rFonts w:ascii="Helvetica" w:hAnsi="Helvetica" w:cs="Baghdad"/>
          <w:bCs/>
          <w:color w:val="000000"/>
          <w:lang w:eastAsia="ja-JP"/>
        </w:rPr>
        <w:t>)centralManagerDidUpdateState:(</w:t>
      </w:r>
      <w:r w:rsidRPr="004F413C">
        <w:rPr>
          <w:rFonts w:ascii="Helvetica" w:hAnsi="Helvetica" w:cs="Baghdad"/>
          <w:bCs/>
          <w:color w:val="4D009E"/>
          <w:lang w:eastAsia="ja-JP"/>
        </w:rPr>
        <w:t>CBCentralManager</w:t>
      </w:r>
      <w:r w:rsidRPr="004F413C">
        <w:rPr>
          <w:rFonts w:ascii="Helvetica" w:hAnsi="Helvetica" w:cs="Baghdad"/>
          <w:bCs/>
          <w:color w:val="000000"/>
          <w:lang w:eastAsia="ja-JP"/>
        </w:rPr>
        <w:t xml:space="preserve"> *)central {</w:t>
      </w:r>
    </w:p>
    <w:p w14:paraId="0DDB69B2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_centerState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=central.</w:t>
      </w:r>
      <w:r w:rsidRPr="004F413C">
        <w:rPr>
          <w:rFonts w:ascii="Helvetica" w:eastAsia="STKaiti" w:hAnsi="Helvetica" w:cs="Baghdad"/>
          <w:bCs/>
          <w:color w:val="5C2699"/>
          <w:lang w:val="en-US" w:eastAsia="ja-JP"/>
        </w:rPr>
        <w:t>state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;</w:t>
      </w:r>
    </w:p>
    <w:p w14:paraId="3B1310F8" w14:textId="47E46FD7" w:rsidR="00D12788" w:rsidRPr="004F413C" w:rsidRDefault="00D12788" w:rsidP="00256C4D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//whether central'state is on</w:t>
      </w:r>
    </w:p>
    <w:p w14:paraId="07367310" w14:textId="102EEF80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(central.</w:t>
      </w:r>
      <w:r w:rsidRPr="004F413C">
        <w:rPr>
          <w:rFonts w:ascii="Helvetica" w:eastAsia="STKaiti" w:hAnsi="Helvetica" w:cs="Baghdad"/>
          <w:bCs/>
          <w:color w:val="5C2699"/>
          <w:lang w:val="en-US" w:eastAsia="ja-JP"/>
        </w:rPr>
        <w:t>state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== </w:t>
      </w:r>
      <w:r w:rsidRPr="004F413C">
        <w:rPr>
          <w:rFonts w:ascii="Helvetica" w:eastAsia="STKaiti" w:hAnsi="Helvetica" w:cs="Baghdad"/>
          <w:bCs/>
          <w:color w:val="2E0D6E"/>
          <w:lang w:val="en-US" w:eastAsia="ja-JP"/>
        </w:rPr>
        <w:t>CBCentralManagerStatePoweredOn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) {</w:t>
      </w:r>
    </w:p>
    <w:p w14:paraId="4EE8D8A5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    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(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isNeedScan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)</w:t>
      </w:r>
    </w:p>
    <w:p w14:paraId="55CC15BF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        [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03C3F"/>
          <w:lang w:val="en-US" w:eastAsia="ja-JP"/>
        </w:rPr>
        <w:t>startScanWithName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: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.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userName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03C3F"/>
          <w:lang w:val="en-US" w:eastAsia="ja-JP"/>
        </w:rPr>
        <w:t>Pwd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: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.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userPassword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];</w:t>
      </w:r>
    </w:p>
    <w:p w14:paraId="116B1822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}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else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(central.</w:t>
      </w:r>
      <w:r w:rsidRPr="004F413C">
        <w:rPr>
          <w:rFonts w:ascii="Helvetica" w:eastAsia="STKaiti" w:hAnsi="Helvetica" w:cs="Baghdad"/>
          <w:bCs/>
          <w:color w:val="5C2699"/>
          <w:lang w:val="en-US" w:eastAsia="ja-JP"/>
        </w:rPr>
        <w:t>state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==</w:t>
      </w:r>
      <w:r w:rsidRPr="004F413C">
        <w:rPr>
          <w:rFonts w:ascii="Helvetica" w:eastAsia="STKaiti" w:hAnsi="Helvetica" w:cs="Baghdad"/>
          <w:bCs/>
          <w:color w:val="2E0D6E"/>
          <w:lang w:val="en-US" w:eastAsia="ja-JP"/>
        </w:rPr>
        <w:t>CBCentralManagerStatePoweredOff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){</w:t>
      </w:r>
    </w:p>
    <w:p w14:paraId="5489785D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    [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03C3F"/>
          <w:lang w:val="en-US" w:eastAsia="ja-JP"/>
        </w:rPr>
        <w:t>stopConnected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];</w:t>
      </w:r>
    </w:p>
    <w:p w14:paraId="38DB617A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    [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03C3F"/>
          <w:lang w:val="en-US" w:eastAsia="ja-JP"/>
        </w:rPr>
        <w:t>stopScan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];</w:t>
      </w:r>
    </w:p>
    <w:p w14:paraId="5337490E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}</w:t>
      </w:r>
    </w:p>
    <w:p w14:paraId="40996AC3" w14:textId="7D6F8A21" w:rsidR="00D12788" w:rsidRPr="004F413C" w:rsidRDefault="00D12788" w:rsidP="00256C4D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//call bcak state of central</w:t>
      </w:r>
    </w:p>
    <w:p w14:paraId="7408BC4B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(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_delegate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&amp;&amp; [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_delegate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E0D6E"/>
          <w:lang w:val="en-US" w:eastAsia="ja-JP"/>
        </w:rPr>
        <w:t>respondsToSelector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: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@selector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(OnCenterStatusChange:)]) {</w:t>
      </w:r>
    </w:p>
    <w:p w14:paraId="0E2C7A17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    [</w:t>
      </w:r>
      <w:r w:rsidRPr="004F413C">
        <w:rPr>
          <w:rFonts w:ascii="Helvetica" w:eastAsia="STKaiti" w:hAnsi="Helvetica" w:cs="Baghdad"/>
          <w:bCs/>
          <w:color w:val="448993"/>
          <w:lang w:val="en-US" w:eastAsia="ja-JP"/>
        </w:rPr>
        <w:t>_delegate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ghdad"/>
          <w:bCs/>
          <w:color w:val="203C3F"/>
          <w:lang w:val="en-US" w:eastAsia="ja-JP"/>
        </w:rPr>
        <w:t>OnCenterStatusChange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:</w:t>
      </w:r>
      <w:r w:rsidRPr="004F413C">
        <w:rPr>
          <w:rFonts w:ascii="Helvetica" w:eastAsia="STKaiti" w:hAnsi="Helvetica" w:cs="Baghdad"/>
          <w:bCs/>
          <w:color w:val="B40062"/>
          <w:lang w:val="en-US" w:eastAsia="ja-JP"/>
        </w:rPr>
        <w:t>self</w:t>
      </w: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];</w:t>
      </w:r>
    </w:p>
    <w:p w14:paraId="55B65352" w14:textId="77777777" w:rsidR="00133ACD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 xml:space="preserve">    }</w:t>
      </w:r>
    </w:p>
    <w:p w14:paraId="4B90E797" w14:textId="4EA75D0F" w:rsidR="00C02466" w:rsidRPr="004F413C" w:rsidRDefault="00133ACD" w:rsidP="00256C4D">
      <w:pPr>
        <w:tabs>
          <w:tab w:val="left" w:pos="382"/>
        </w:tabs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Baghdad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ghdad"/>
          <w:bCs/>
          <w:color w:val="000000"/>
          <w:lang w:val="en-US" w:eastAsia="ja-JP"/>
        </w:rPr>
        <w:t>}</w:t>
      </w:r>
    </w:p>
    <w:p w14:paraId="70B1EB2F" w14:textId="468A57C8" w:rsidR="009D4EFA" w:rsidRPr="004F413C" w:rsidRDefault="00D12788" w:rsidP="00256C4D">
      <w:pPr>
        <w:pStyle w:val="3"/>
        <w:spacing w:line="240" w:lineRule="atLeast"/>
        <w:rPr>
          <w:rFonts w:ascii="Helvetica" w:eastAsia="STKaiti" w:hAnsi="Helvetica"/>
        </w:rPr>
      </w:pPr>
      <w:bookmarkStart w:id="5" w:name="_Toc487796094"/>
      <w:r w:rsidRPr="004F413C">
        <w:rPr>
          <w:rFonts w:ascii="Helvetica" w:eastAsia="STKaiti" w:hAnsi="Helvetica"/>
        </w:rPr>
        <w:t>c.</w:t>
      </w:r>
      <w:r w:rsidR="009D4EFA" w:rsidRPr="004F413C">
        <w:rPr>
          <w:rFonts w:ascii="Helvetica" w:eastAsia="STKaiti" w:hAnsi="Helvetica"/>
        </w:rPr>
        <w:t>发起扫描请求</w:t>
      </w:r>
      <w:bookmarkEnd w:id="5"/>
    </w:p>
    <w:p w14:paraId="03FEDB7B" w14:textId="10D5A800" w:rsidR="00D12788" w:rsidRPr="0017209C" w:rsidRDefault="009D4EFA" w:rsidP="0017209C">
      <w:pPr>
        <w:pStyle w:val="12"/>
        <w:rPr>
          <w:rFonts w:ascii="Helvetica" w:hAnsi="Helvetica"/>
        </w:rPr>
      </w:pPr>
      <w:r w:rsidRPr="0017209C">
        <w:rPr>
          <w:rFonts w:ascii="Helvetica" w:hAnsi="Helvetica"/>
        </w:rPr>
        <w:t>当蓝牙管理中心被创建完成后，蓝牙处于开启状态，外界可通过此方法扫描设备</w:t>
      </w:r>
      <w:r w:rsidRPr="0017209C">
        <w:rPr>
          <w:rFonts w:ascii="Helvetica" w:hAnsi="Helvetica"/>
        </w:rPr>
        <w:t xml:space="preserve"> </w:t>
      </w:r>
    </w:p>
    <w:p w14:paraId="6336B61A" w14:textId="77777777" w:rsidR="00D12788" w:rsidRPr="004F413C" w:rsidRDefault="00D12788" w:rsidP="00256C4D">
      <w:pPr>
        <w:pStyle w:val="12"/>
        <w:spacing w:line="240" w:lineRule="atLeast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- (</w:t>
      </w:r>
      <w:r w:rsidRPr="004F413C">
        <w:rPr>
          <w:rFonts w:ascii="Helvetica" w:hAnsi="Helvetica" w:cs="Bangla Sangam MN"/>
          <w:color w:val="B40062"/>
          <w:lang w:eastAsia="ja-JP"/>
        </w:rPr>
        <w:t>void</w:t>
      </w:r>
      <w:r w:rsidRPr="004F413C">
        <w:rPr>
          <w:rFonts w:ascii="Helvetica" w:hAnsi="Helvetica" w:cs="Bangla Sangam MN"/>
          <w:color w:val="000000"/>
          <w:lang w:eastAsia="ja-JP"/>
        </w:rPr>
        <w:t>)startScanWithName:(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*)nStr Pwd:(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*)pwd AutoLogin:(</w:t>
      </w:r>
      <w:r w:rsidRPr="004F413C">
        <w:rPr>
          <w:rFonts w:ascii="Helvetica" w:hAnsi="Helvetica" w:cs="Bangla Sangam MN"/>
          <w:color w:val="B40062"/>
          <w:lang w:eastAsia="ja-JP"/>
        </w:rPr>
        <w:t>BOOL</w:t>
      </w:r>
      <w:r w:rsidRPr="004F413C">
        <w:rPr>
          <w:rFonts w:ascii="Helvetica" w:hAnsi="Helvetica" w:cs="Bangla Sangam MN"/>
          <w:color w:val="000000"/>
          <w:lang w:eastAsia="ja-JP"/>
        </w:rPr>
        <w:t>)autoLogin;</w:t>
      </w:r>
    </w:p>
    <w:p w14:paraId="51141983" w14:textId="392D003B" w:rsidR="009D4EFA" w:rsidRPr="004F413C" w:rsidRDefault="009D4EFA" w:rsidP="009D4EFA">
      <w:pPr>
        <w:rPr>
          <w:rFonts w:ascii="Helvetica" w:eastAsia="STKaiti" w:hAnsi="Helvetica"/>
        </w:rPr>
      </w:pPr>
      <w:r w:rsidRPr="004F413C">
        <w:rPr>
          <w:rFonts w:ascii="Helvetica" w:eastAsia="STKaiti" w:hAnsi="Helvetica"/>
        </w:rPr>
        <w:t>扫描回调，当发现了设备会回调下面方法，并把对应的参数回调出来</w:t>
      </w:r>
    </w:p>
    <w:p w14:paraId="7F6CA1A6" w14:textId="77777777" w:rsidR="00D12788" w:rsidRPr="004F413C" w:rsidRDefault="00D12788" w:rsidP="00256C4D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color w:val="000000"/>
          <w:lang w:val="en-US" w:eastAsia="ja-JP"/>
        </w:rPr>
      </w:pPr>
      <w:r w:rsidRPr="004F413C">
        <w:rPr>
          <w:rFonts w:ascii="Helvetica" w:eastAsia="STKaiti" w:hAnsi="Helvetica" w:cs="Menlo"/>
          <w:color w:val="000000"/>
          <w:lang w:val="en-US" w:eastAsia="ja-JP"/>
        </w:rPr>
        <w:lastRenderedPageBreak/>
        <w:t xml:space="preserve">- (void)centralManager:(CBCentralManager *)central didDiscoverPeripheral:(CBPeripheral *)peripheral advertisementData: (NSDictionary&lt;NSString *,id&gt; *)advertisementData RSSI:(NSNumber *)RSSI </w:t>
      </w:r>
    </w:p>
    <w:p w14:paraId="020BB206" w14:textId="76F01184" w:rsidR="00D12788" w:rsidRPr="004F413C" w:rsidRDefault="00D12788" w:rsidP="00256C4D">
      <w:pPr>
        <w:autoSpaceDE w:val="0"/>
        <w:autoSpaceDN w:val="0"/>
        <w:adjustRightInd w:val="0"/>
        <w:snapToGrid w:val="0"/>
        <w:spacing w:line="240" w:lineRule="atLeast"/>
        <w:rPr>
          <w:rFonts w:ascii="Helvetica" w:eastAsia="STKaiti" w:hAnsi="Helvetica" w:cs="Times"/>
          <w:color w:val="000000"/>
          <w:lang w:val="en-US" w:eastAsia="ja-JP"/>
        </w:rPr>
      </w:pPr>
      <w:r w:rsidRPr="004F413C">
        <w:rPr>
          <w:rFonts w:ascii="Helvetica" w:eastAsia="STKaiti" w:hAnsi="Helvetica" w:cs="Menlo"/>
          <w:color w:val="000000"/>
          <w:lang w:val="en-US" w:eastAsia="ja-JP"/>
        </w:rPr>
        <w:t>当获取到符合要求的设备广播信息</w:t>
      </w:r>
      <w:r w:rsidR="006C091F" w:rsidRPr="004F413C">
        <w:rPr>
          <w:rFonts w:ascii="Helvetica" w:eastAsia="STKaiti" w:hAnsi="Helvetica" w:cs="Menlo"/>
          <w:color w:val="000000"/>
          <w:lang w:val="en-US" w:eastAsia="ja-JP"/>
        </w:rPr>
        <w:t>后，用模型</w:t>
      </w:r>
      <w:r w:rsidR="006C091F" w:rsidRPr="004F413C">
        <w:rPr>
          <w:rFonts w:ascii="Helvetica" w:eastAsia="STKaiti" w:hAnsi="Helvetica" w:cs="Menlo"/>
          <w:color w:val="000000"/>
          <w:lang w:val="en-US" w:eastAsia="ja-JP"/>
        </w:rPr>
        <w:t>BTDevice</w:t>
      </w:r>
      <w:r w:rsidR="006C091F" w:rsidRPr="004F413C">
        <w:rPr>
          <w:rFonts w:ascii="Helvetica" w:eastAsia="STKaiti" w:hAnsi="Helvetica" w:cs="Menlo"/>
          <w:color w:val="000000"/>
          <w:lang w:val="en-US" w:eastAsia="ja-JP"/>
        </w:rPr>
        <w:t>保存接收，并保存在</w:t>
      </w:r>
      <w:r w:rsidR="006C091F" w:rsidRPr="004F413C">
        <w:rPr>
          <w:rFonts w:ascii="Helvetica" w:eastAsia="STKaiti" w:hAnsi="Helvetica" w:cs="Menlo"/>
          <w:color w:val="000000"/>
          <w:lang w:val="en-US" w:eastAsia="ja-JP"/>
        </w:rPr>
        <w:t>_srcDevArrs</w:t>
      </w:r>
      <w:r w:rsidR="006C091F" w:rsidRPr="004F413C">
        <w:rPr>
          <w:rFonts w:ascii="Helvetica" w:eastAsia="STKaiti" w:hAnsi="Helvetica" w:cs="Menlo"/>
          <w:color w:val="000000"/>
          <w:lang w:val="en-US" w:eastAsia="ja-JP"/>
        </w:rPr>
        <w:t>中</w:t>
      </w:r>
    </w:p>
    <w:p w14:paraId="1D4D6761" w14:textId="2C08BF28" w:rsidR="00D12788" w:rsidRPr="004F413C" w:rsidRDefault="006C091F" w:rsidP="00256C4D">
      <w:pPr>
        <w:autoSpaceDE w:val="0"/>
        <w:autoSpaceDN w:val="0"/>
        <w:adjustRightInd w:val="0"/>
        <w:snapToGrid w:val="0"/>
        <w:spacing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数据结构如：</w:t>
      </w:r>
      <w:r w:rsidR="00D12788" w:rsidRPr="004F413C">
        <w:rPr>
          <w:rFonts w:ascii="Helvetica" w:eastAsia="STKaiti" w:hAnsi="Helvetica" w:cs="Menlo"/>
          <w:color w:val="1D8519"/>
          <w:lang w:val="en-US" w:eastAsia="ja-JP"/>
        </w:rPr>
        <w:t xml:space="preserve">&lt;11021102 2211ffff 11022211 ffff0500 010f0000 01020304 05060708 090a0b0c 0d0e0f&gt; </w:t>
      </w:r>
    </w:p>
    <w:p w14:paraId="04FAEA79" w14:textId="334A55B7" w:rsidR="006C091F" w:rsidRPr="004F413C" w:rsidRDefault="006C091F" w:rsidP="00256C4D">
      <w:pPr>
        <w:autoSpaceDE w:val="0"/>
        <w:autoSpaceDN w:val="0"/>
        <w:adjustRightInd w:val="0"/>
        <w:snapToGrid w:val="0"/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)scanResult:(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*)item;//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代理方法</w:t>
      </w:r>
    </w:p>
    <w:p w14:paraId="3C82B9CE" w14:textId="798753E2" w:rsidR="006C091F" w:rsidRPr="004F413C" w:rsidRDefault="006C091F" w:rsidP="00256C4D">
      <w:pPr>
        <w:autoSpaceDE w:val="0"/>
        <w:autoSpaceDN w:val="0"/>
        <w:adjustRightInd w:val="0"/>
        <w:snapToGrid w:val="0"/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//flag 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为</w:t>
      </w:r>
      <w:r w:rsidRPr="004F413C">
        <w:rPr>
          <w:rFonts w:ascii="Helvetica" w:eastAsia="STKaiti" w:hAnsi="Helvetica" w:cs="Bangla Sangam MN"/>
          <w:bCs/>
          <w:color w:val="26474B"/>
          <w:lang w:val="en-US" w:eastAsia="ja-JP"/>
        </w:rPr>
        <w:t>DevChangeFlag_Add</w:t>
      </w:r>
    </w:p>
    <w:p w14:paraId="45C716AF" w14:textId="50669F6F" w:rsidR="006C091F" w:rsidRPr="004F413C" w:rsidRDefault="006C091F" w:rsidP="00256C4D">
      <w:pPr>
        <w:autoSpaceDE w:val="0"/>
        <w:autoSpaceDN w:val="0"/>
        <w:adjustRightInd w:val="0"/>
        <w:snapToGrid w:val="0"/>
        <w:spacing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)OnDevChange</w:t>
      </w:r>
      <w:r w:rsidR="003C6CA7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)sender Item</w:t>
      </w:r>
      <w:r w:rsidR="003C6CA7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*)item Flag</w:t>
      </w:r>
      <w:r w:rsidR="003C6CA7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:(</w:t>
      </w:r>
      <w:r w:rsidRPr="004F413C">
        <w:rPr>
          <w:rFonts w:ascii="Helvetica" w:eastAsia="STKaiti" w:hAnsi="Helvetica" w:cs="Bangla Sangam MN"/>
          <w:bCs/>
          <w:color w:val="448993"/>
          <w:lang w:val="en-US" w:eastAsia="ja-JP"/>
        </w:rPr>
        <w:t>DevChangeFlag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)flag;</w:t>
      </w:r>
    </w:p>
    <w:p w14:paraId="2901E885" w14:textId="2F04907F" w:rsidR="006C091F" w:rsidRPr="004F413C" w:rsidRDefault="009D4EFA" w:rsidP="00256C4D">
      <w:pPr>
        <w:pStyle w:val="3"/>
        <w:spacing w:line="240" w:lineRule="atLeast"/>
        <w:rPr>
          <w:rFonts w:ascii="Helvetica" w:eastAsia="STKaiti" w:hAnsi="Helvetica"/>
          <w:lang w:val="en-US" w:eastAsia="ja-JP"/>
        </w:rPr>
      </w:pPr>
      <w:bookmarkStart w:id="6" w:name="_Toc487796095"/>
      <w:r w:rsidRPr="004F413C">
        <w:rPr>
          <w:rFonts w:ascii="Helvetica" w:eastAsia="STKaiti" w:hAnsi="Helvetica"/>
          <w:lang w:val="en-US" w:eastAsia="ja-JP"/>
        </w:rPr>
        <w:t>d</w:t>
      </w:r>
      <w:r w:rsidR="003C6CA7" w:rsidRPr="004F413C">
        <w:rPr>
          <w:rFonts w:ascii="Helvetica" w:eastAsia="STKaiti" w:hAnsi="Helvetica"/>
          <w:lang w:val="en-US" w:eastAsia="ja-JP"/>
        </w:rPr>
        <w:t>.</w:t>
      </w:r>
      <w:r w:rsidRPr="004F413C">
        <w:rPr>
          <w:rFonts w:ascii="Helvetica" w:eastAsia="STKaiti" w:hAnsi="Helvetica"/>
          <w:lang w:val="en-US" w:eastAsia="ja-JP"/>
        </w:rPr>
        <w:t>连接</w:t>
      </w:r>
      <w:bookmarkEnd w:id="6"/>
    </w:p>
    <w:p w14:paraId="49DCAA9B" w14:textId="0FF4C0F6" w:rsidR="009D4EFA" w:rsidRPr="004F413C" w:rsidRDefault="009D4EFA" w:rsidP="009D4EFA">
      <w:pPr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蓝牙一经发现了设备，发起连接请求后，会可能有下面回调</w:t>
      </w:r>
    </w:p>
    <w:p w14:paraId="6EAC1057" w14:textId="5AE84D6D" w:rsidR="003C6CA7" w:rsidRPr="004F413C" w:rsidRDefault="003C6CA7" w:rsidP="00256C4D">
      <w:pPr>
        <w:spacing w:line="240" w:lineRule="atLeast"/>
        <w:rPr>
          <w:rFonts w:ascii="Helvetica" w:eastAsia="STKaiti" w:hAnsi="Helvetica"/>
        </w:rPr>
      </w:pPr>
      <w:r w:rsidRPr="004F413C">
        <w:rPr>
          <w:rFonts w:ascii="Helvetica" w:eastAsia="STKaiti" w:hAnsi="Helvetica"/>
          <w:lang w:val="en-US" w:eastAsia="ja-JP"/>
        </w:rPr>
        <w:t>连接成功</w:t>
      </w:r>
    </w:p>
    <w:p w14:paraId="75A8687A" w14:textId="692CAB0B" w:rsidR="003C6CA7" w:rsidRPr="004F413C" w:rsidRDefault="003C6CA7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)centralManager:(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CBCentralManager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*)central didConnectPeripheral:(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CBPeripheral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*)peripheral</w:t>
      </w:r>
    </w:p>
    <w:p w14:paraId="053C44C3" w14:textId="6ED320DA" w:rsidR="003C6CA7" w:rsidRPr="004F413C" w:rsidRDefault="003C6CA7" w:rsidP="00256C4D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Times"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连接断开</w:t>
      </w:r>
    </w:p>
    <w:p w14:paraId="6AC2800A" w14:textId="7D1AB91B" w:rsidR="003C6CA7" w:rsidRPr="004F413C" w:rsidRDefault="003C6CA7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)centralManager:(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CBCentralManager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*)central didFailToConnectPeripheral:(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CBPeripheral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*)peripheral error:(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NSError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*)error</w:t>
      </w:r>
    </w:p>
    <w:p w14:paraId="25087765" w14:textId="2ACECF02" w:rsidR="003C6CA7" w:rsidRPr="004F413C" w:rsidRDefault="003C6CA7" w:rsidP="00256C4D">
      <w:pPr>
        <w:spacing w:line="24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连接失败</w:t>
      </w:r>
    </w:p>
    <w:p w14:paraId="58BFB018" w14:textId="66DD1E13" w:rsidR="003C6CA7" w:rsidRPr="004F413C" w:rsidRDefault="003C6CA7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)centralManager:(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CBCentralManager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*)central didDisconnectPeripheral:(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CBPeripheral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*)peripheral error:(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NSError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*)error</w:t>
      </w:r>
    </w:p>
    <w:p w14:paraId="067CFE63" w14:textId="0BFF35CD" w:rsidR="003C6CA7" w:rsidRPr="004F413C" w:rsidRDefault="003C6CA7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均会通过下面代理回调出去</w:t>
      </w:r>
    </w:p>
    <w:p w14:paraId="5DE080C9" w14:textId="4ED15C6C" w:rsidR="003C6CA7" w:rsidRPr="004F413C" w:rsidRDefault="003C6CA7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)OnDevChange:(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)sender Item:(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*)item Flag:(</w:t>
      </w:r>
      <w:r w:rsidRPr="004F413C">
        <w:rPr>
          <w:rFonts w:ascii="Helvetica" w:eastAsia="STKaiti" w:hAnsi="Helvetica" w:cs="Bangla Sangam MN"/>
          <w:bCs/>
          <w:color w:val="448993"/>
          <w:lang w:val="en-US" w:eastAsia="ja-JP"/>
        </w:rPr>
        <w:t>DevChangeFlag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)flag;</w:t>
      </w:r>
    </w:p>
    <w:p w14:paraId="54DF0378" w14:textId="5E8C1F91" w:rsidR="004341A3" w:rsidRPr="004F413C" w:rsidRDefault="004341A3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涉及的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API</w:t>
      </w:r>
    </w:p>
    <w:p w14:paraId="40A3E6CD" w14:textId="4C2D9936" w:rsidR="004341A3" w:rsidRPr="004F413C" w:rsidRDefault="004341A3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)connectWithItem:(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*)cItem</w:t>
      </w:r>
    </w:p>
    <w:p w14:paraId="34A04807" w14:textId="77777777" w:rsidR="00256C4D" w:rsidRPr="004F413C" w:rsidRDefault="00256C4D" w:rsidP="00256C4D">
      <w:pPr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</w:p>
    <w:p w14:paraId="2CCE500B" w14:textId="6AB5EE1E" w:rsidR="009D4EFA" w:rsidRPr="004F413C" w:rsidRDefault="009D4EFA" w:rsidP="009D4EFA">
      <w:pPr>
        <w:pStyle w:val="3"/>
        <w:rPr>
          <w:rFonts w:ascii="Helvetica" w:eastAsia="STKaiti" w:hAnsi="Helvetica"/>
          <w:lang w:val="en-US" w:eastAsia="ja-JP"/>
        </w:rPr>
      </w:pPr>
      <w:bookmarkStart w:id="7" w:name="_Toc487796096"/>
      <w:r w:rsidRPr="004F413C">
        <w:rPr>
          <w:rFonts w:ascii="Helvetica" w:eastAsia="STKaiti" w:hAnsi="Helvetica"/>
          <w:lang w:val="en-US" w:eastAsia="ja-JP"/>
        </w:rPr>
        <w:t>e</w:t>
      </w:r>
      <w:r w:rsidR="00256C4D" w:rsidRPr="004F413C">
        <w:rPr>
          <w:rFonts w:ascii="Helvetica" w:eastAsia="STKaiti" w:hAnsi="Helvetica"/>
          <w:lang w:val="en-US" w:eastAsia="ja-JP"/>
        </w:rPr>
        <w:t>.</w:t>
      </w:r>
      <w:r w:rsidRPr="004F413C">
        <w:rPr>
          <w:rFonts w:ascii="Helvetica" w:eastAsia="STKaiti" w:hAnsi="Helvetica"/>
          <w:lang w:val="en-US" w:eastAsia="ja-JP"/>
        </w:rPr>
        <w:t>搜索服务特征值列表</w:t>
      </w:r>
      <w:bookmarkEnd w:id="7"/>
    </w:p>
    <w:p w14:paraId="453C13BF" w14:textId="1BB09ADB" w:rsidR="009D4EFA" w:rsidRPr="004F413C" w:rsidRDefault="009D4EFA" w:rsidP="009D4EFA">
      <w:pPr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当找到设备的</w:t>
      </w:r>
      <w:r w:rsidRPr="004F413C">
        <w:rPr>
          <w:rFonts w:ascii="Helvetica" w:eastAsia="STKaiti" w:hAnsi="Helvetica"/>
          <w:lang w:val="en-US" w:eastAsia="ja-JP"/>
        </w:rPr>
        <w:t>service</w:t>
      </w:r>
      <w:r w:rsidRPr="004F413C">
        <w:rPr>
          <w:rFonts w:ascii="Helvetica" w:eastAsia="STKaiti" w:hAnsi="Helvetica"/>
          <w:lang w:val="en-US" w:eastAsia="ja-JP"/>
        </w:rPr>
        <w:t>时，通过</w:t>
      </w:r>
      <w:r w:rsidRPr="004F413C">
        <w:rPr>
          <w:rFonts w:ascii="Helvetica" w:eastAsia="STKaiti" w:hAnsi="Helvetica"/>
          <w:lang w:val="en-US" w:eastAsia="ja-JP"/>
        </w:rPr>
        <w:t>uuid</w:t>
      </w:r>
      <w:r w:rsidRPr="004F413C">
        <w:rPr>
          <w:rFonts w:ascii="Helvetica" w:eastAsia="STKaiti" w:hAnsi="Helvetica"/>
          <w:lang w:val="en-US" w:eastAsia="ja-JP"/>
        </w:rPr>
        <w:t>订阅</w:t>
      </w:r>
      <w:r w:rsidRPr="004F413C">
        <w:rPr>
          <w:rFonts w:ascii="Helvetica" w:eastAsia="STKaiti" w:hAnsi="Helvetica"/>
          <w:lang w:val="en-US" w:eastAsia="ja-JP"/>
        </w:rPr>
        <w:t>services</w:t>
      </w:r>
      <w:r w:rsidRPr="004F413C">
        <w:rPr>
          <w:rFonts w:ascii="Helvetica" w:eastAsia="STKaiti" w:hAnsi="Helvetica"/>
          <w:lang w:val="en-US" w:eastAsia="ja-JP"/>
        </w:rPr>
        <w:t>中的</w:t>
      </w:r>
      <w:r w:rsidRPr="004F413C">
        <w:rPr>
          <w:rFonts w:ascii="Helvetica" w:eastAsia="STKaiti" w:hAnsi="Helvetica"/>
          <w:lang w:val="en-US" w:eastAsia="ja-JP"/>
        </w:rPr>
        <w:t>characteritics</w:t>
      </w:r>
      <w:r w:rsidRPr="004F413C">
        <w:rPr>
          <w:rFonts w:ascii="Helvetica" w:eastAsia="STKaiti" w:hAnsi="Helvetica"/>
          <w:lang w:val="en-US" w:eastAsia="ja-JP"/>
        </w:rPr>
        <w:t>，保存目标</w:t>
      </w:r>
      <w:r w:rsidRPr="004F413C">
        <w:rPr>
          <w:rFonts w:ascii="Helvetica" w:eastAsia="STKaiti" w:hAnsi="Helvetica"/>
          <w:lang w:val="en-US" w:eastAsia="ja-JP"/>
        </w:rPr>
        <w:t>characteristics</w:t>
      </w:r>
    </w:p>
    <w:p w14:paraId="52E2C050" w14:textId="5FECE023" w:rsidR="00256C4D" w:rsidRPr="004F413C" w:rsidRDefault="00256C4D" w:rsidP="002D0011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- (</w:t>
      </w:r>
      <w:r w:rsidRPr="004F413C">
        <w:rPr>
          <w:rFonts w:ascii="Helvetica" w:hAnsi="Helvetica" w:cs="Bangla Sangam MN"/>
          <w:color w:val="B40062"/>
          <w:lang w:eastAsia="ja-JP"/>
        </w:rPr>
        <w:t>void</w:t>
      </w:r>
      <w:r w:rsidRPr="004F413C">
        <w:rPr>
          <w:rFonts w:ascii="Helvetica" w:hAnsi="Helvetica" w:cs="Bangla Sangam MN"/>
          <w:color w:val="000000"/>
          <w:lang w:eastAsia="ja-JP"/>
        </w:rPr>
        <w:t>)peripheral:(</w:t>
      </w:r>
      <w:r w:rsidRPr="004F413C">
        <w:rPr>
          <w:rFonts w:ascii="Helvetica" w:hAnsi="Helvetica" w:cs="Bangla Sangam MN"/>
          <w:color w:val="4D009E"/>
          <w:lang w:eastAsia="ja-JP"/>
        </w:rPr>
        <w:t>CBPeripheral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*)peripheral didDiscoverServices:(</w:t>
      </w:r>
      <w:r w:rsidRPr="004F413C">
        <w:rPr>
          <w:rFonts w:ascii="Helvetica" w:hAnsi="Helvetica" w:cs="Bangla Sangam MN"/>
          <w:color w:val="4D009E"/>
          <w:lang w:eastAsia="ja-JP"/>
        </w:rPr>
        <w:t>NSError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*)error</w:t>
      </w:r>
    </w:p>
    <w:p w14:paraId="1D5F97E0" w14:textId="66DE7B34" w:rsidR="00256C4D" w:rsidRPr="004F413C" w:rsidRDefault="00256C4D" w:rsidP="002D0011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- (</w:t>
      </w:r>
      <w:r w:rsidRPr="004F413C">
        <w:rPr>
          <w:rFonts w:ascii="Helvetica" w:hAnsi="Helvetica" w:cs="Bangla Sangam MN"/>
          <w:color w:val="B40062"/>
          <w:lang w:eastAsia="ja-JP"/>
        </w:rPr>
        <w:t>void</w:t>
      </w:r>
      <w:r w:rsidRPr="004F413C">
        <w:rPr>
          <w:rFonts w:ascii="Helvetica" w:hAnsi="Helvetica" w:cs="Bangla Sangam MN"/>
          <w:color w:val="000000"/>
          <w:lang w:eastAsia="ja-JP"/>
        </w:rPr>
        <w:t>)peripheral:(</w:t>
      </w:r>
      <w:r w:rsidRPr="004F413C">
        <w:rPr>
          <w:rFonts w:ascii="Helvetica" w:hAnsi="Helvetica" w:cs="Bangla Sangam MN"/>
          <w:color w:val="4D009E"/>
          <w:lang w:eastAsia="ja-JP"/>
        </w:rPr>
        <w:t>CBPeripheral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*)peripheral didDiscoverCharacteristicsForService:(</w:t>
      </w:r>
      <w:r w:rsidRPr="004F413C">
        <w:rPr>
          <w:rFonts w:ascii="Helvetica" w:hAnsi="Helvetica" w:cs="Bangla Sangam MN"/>
          <w:color w:val="4D009E"/>
          <w:lang w:eastAsia="ja-JP"/>
        </w:rPr>
        <w:t>CBService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*)service error:(</w:t>
      </w:r>
      <w:r w:rsidRPr="004F413C">
        <w:rPr>
          <w:rFonts w:ascii="Helvetica" w:hAnsi="Helvetica" w:cs="Bangla Sangam MN"/>
          <w:color w:val="4D009E"/>
          <w:lang w:eastAsia="ja-JP"/>
        </w:rPr>
        <w:t>NSError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*)error </w:t>
      </w:r>
    </w:p>
    <w:p w14:paraId="002964BE" w14:textId="340D610B" w:rsidR="00256C4D" w:rsidRPr="004F413C" w:rsidRDefault="009D4EFA" w:rsidP="00256C4D">
      <w:pPr>
        <w:pStyle w:val="3"/>
        <w:rPr>
          <w:rFonts w:ascii="Helvetica" w:eastAsia="STKaiti" w:hAnsi="Helvetica"/>
          <w:lang w:eastAsia="ja-JP"/>
        </w:rPr>
      </w:pPr>
      <w:bookmarkStart w:id="8" w:name="_Toc487796097"/>
      <w:r w:rsidRPr="004F413C">
        <w:rPr>
          <w:rFonts w:ascii="Helvetica" w:eastAsia="STKaiti" w:hAnsi="Helvetica"/>
          <w:lang w:eastAsia="ja-JP"/>
        </w:rPr>
        <w:lastRenderedPageBreak/>
        <w:t>f</w:t>
      </w:r>
      <w:r w:rsidR="00256C4D" w:rsidRPr="004F413C">
        <w:rPr>
          <w:rFonts w:ascii="Helvetica" w:eastAsia="STKaiti" w:hAnsi="Helvetica"/>
          <w:lang w:eastAsia="ja-JP"/>
        </w:rPr>
        <w:t>.</w:t>
      </w:r>
      <w:r w:rsidR="00256C4D" w:rsidRPr="004F413C">
        <w:rPr>
          <w:rFonts w:ascii="Helvetica" w:eastAsia="STKaiti" w:hAnsi="Helvetica"/>
          <w:lang w:eastAsia="ja-JP"/>
        </w:rPr>
        <w:t>登录</w:t>
      </w:r>
      <w:r w:rsidRPr="004F413C">
        <w:rPr>
          <w:rFonts w:ascii="Helvetica" w:eastAsia="STKaiti" w:hAnsi="Helvetica"/>
          <w:lang w:eastAsia="ja-JP"/>
        </w:rPr>
        <w:t>模块</w:t>
      </w:r>
      <w:bookmarkEnd w:id="8"/>
    </w:p>
    <w:p w14:paraId="1DBBB526" w14:textId="250B2AFD" w:rsidR="009D4EFA" w:rsidRPr="004F413C" w:rsidRDefault="009D4EFA" w:rsidP="009D4EFA">
      <w:pPr>
        <w:rPr>
          <w:rFonts w:ascii="Helvetica" w:eastAsia="STKaiti" w:hAnsi="Helvetica"/>
        </w:rPr>
      </w:pPr>
      <w:r w:rsidRPr="004F413C">
        <w:rPr>
          <w:rFonts w:ascii="Helvetica" w:eastAsia="STKaiti" w:hAnsi="Helvetica"/>
          <w:lang w:eastAsia="ja-JP"/>
        </w:rPr>
        <w:t>当获取到目标登录操作的</w:t>
      </w:r>
      <w:r w:rsidRPr="004F413C">
        <w:rPr>
          <w:rFonts w:ascii="Helvetica" w:eastAsia="STKaiti" w:hAnsi="Helvetica"/>
          <w:lang w:eastAsia="ja-JP"/>
        </w:rPr>
        <w:t>characteristic</w:t>
      </w:r>
      <w:r w:rsidRPr="004F413C">
        <w:rPr>
          <w:rFonts w:ascii="Helvetica" w:eastAsia="STKaiti" w:hAnsi="Helvetica"/>
          <w:lang w:eastAsia="ja-JP"/>
        </w:rPr>
        <w:t>时，可进行登录</w:t>
      </w:r>
    </w:p>
    <w:p w14:paraId="6FDA4B1D" w14:textId="59949563" w:rsidR="00256C4D" w:rsidRPr="004F413C" w:rsidRDefault="00256C4D" w:rsidP="00205B3C">
      <w:pPr>
        <w:snapToGrid w:val="0"/>
        <w:spacing w:after="100" w:afterAutospacing="1" w:line="220" w:lineRule="atLeast"/>
        <w:rPr>
          <w:rFonts w:ascii="Helvetica" w:eastAsia="STKaiti" w:hAnsi="Helvetica"/>
          <w:lang w:eastAsia="ja-JP"/>
        </w:rPr>
      </w:pPr>
      <w:r w:rsidRPr="004F413C">
        <w:rPr>
          <w:rFonts w:ascii="Helvetica" w:eastAsia="STKaiti" w:hAnsi="Helvetica"/>
          <w:lang w:eastAsia="ja-JP"/>
        </w:rPr>
        <w:t>-</w:t>
      </w:r>
      <w:r w:rsidR="0086304C" w:rsidRPr="004F413C">
        <w:rPr>
          <w:rFonts w:ascii="Helvetica" w:eastAsia="STKaiti" w:hAnsi="Helvetica"/>
          <w:lang w:eastAsia="ja-JP"/>
        </w:rPr>
        <w:t xml:space="preserve"> </w:t>
      </w:r>
      <w:r w:rsidRPr="004F413C">
        <w:rPr>
          <w:rFonts w:ascii="Helvetica" w:eastAsia="STKaiti" w:hAnsi="Helvetica"/>
          <w:lang w:eastAsia="ja-JP"/>
        </w:rPr>
        <w:t>(</w:t>
      </w:r>
      <w:r w:rsidRPr="004F413C">
        <w:rPr>
          <w:rFonts w:ascii="Helvetica" w:eastAsia="STKaiti" w:hAnsi="Helvetica"/>
          <w:color w:val="B40062"/>
          <w:lang w:eastAsia="ja-JP"/>
        </w:rPr>
        <w:t>void</w:t>
      </w:r>
      <w:r w:rsidRPr="004F413C">
        <w:rPr>
          <w:rFonts w:ascii="Helvetica" w:eastAsia="STKaiti" w:hAnsi="Helvetica"/>
          <w:lang w:eastAsia="ja-JP"/>
        </w:rPr>
        <w:t>)loginWithPwd:(</w:t>
      </w:r>
      <w:r w:rsidRPr="004F413C">
        <w:rPr>
          <w:rFonts w:ascii="Helvetica" w:eastAsia="STKaiti" w:hAnsi="Helvetica"/>
          <w:color w:val="4D009E"/>
          <w:lang w:eastAsia="ja-JP"/>
        </w:rPr>
        <w:t>NSString</w:t>
      </w:r>
      <w:r w:rsidRPr="004F413C">
        <w:rPr>
          <w:rFonts w:ascii="Helvetica" w:eastAsia="STKaiti" w:hAnsi="Helvetica"/>
          <w:lang w:eastAsia="ja-JP"/>
        </w:rPr>
        <w:t xml:space="preserve"> *)pStr;</w:t>
      </w:r>
    </w:p>
    <w:p w14:paraId="74A34642" w14:textId="6C4994CE" w:rsidR="00256C4D" w:rsidRPr="004F413C" w:rsidRDefault="00256C4D" w:rsidP="00205B3C">
      <w:pPr>
        <w:snapToGrid w:val="0"/>
        <w:spacing w:after="100" w:afterAutospacing="1" w:line="220" w:lineRule="atLeast"/>
        <w:rPr>
          <w:rFonts w:ascii="Helvetica" w:eastAsia="STKaiti" w:hAnsi="Helvetica"/>
          <w:lang w:eastAsia="ja-JP"/>
        </w:rPr>
      </w:pPr>
      <w:r w:rsidRPr="004F413C">
        <w:rPr>
          <w:rFonts w:ascii="Helvetica" w:eastAsia="STKaiti" w:hAnsi="Helvetica"/>
          <w:lang w:eastAsia="ja-JP"/>
        </w:rPr>
        <w:t>//</w:t>
      </w:r>
      <w:r w:rsidRPr="004F413C">
        <w:rPr>
          <w:rFonts w:ascii="Helvetica" w:eastAsia="STKaiti" w:hAnsi="Helvetica"/>
          <w:lang w:eastAsia="ja-JP"/>
        </w:rPr>
        <w:t>给</w:t>
      </w:r>
      <w:r w:rsidRPr="004F413C">
        <w:rPr>
          <w:rFonts w:ascii="Helvetica" w:eastAsia="STKaiti" w:hAnsi="Helvetica"/>
          <w:lang w:eastAsia="ja-JP"/>
        </w:rPr>
        <w:t>characteristic</w:t>
      </w:r>
      <w:r w:rsidRPr="004F413C">
        <w:rPr>
          <w:rFonts w:ascii="Helvetica" w:eastAsia="STKaiti" w:hAnsi="Helvetica"/>
          <w:lang w:eastAsia="ja-JP"/>
        </w:rPr>
        <w:t>写数据后，如果设备有相应的回应，通常会通过下面</w:t>
      </w:r>
      <w:r w:rsidRPr="004F413C">
        <w:rPr>
          <w:rFonts w:ascii="Helvetica" w:eastAsia="STKaiti" w:hAnsi="Helvetica"/>
          <w:lang w:eastAsia="ja-JP"/>
        </w:rPr>
        <w:t>API</w:t>
      </w:r>
      <w:r w:rsidRPr="004F413C">
        <w:rPr>
          <w:rFonts w:ascii="Helvetica" w:eastAsia="STKaiti" w:hAnsi="Helvetica"/>
          <w:lang w:eastAsia="ja-JP"/>
        </w:rPr>
        <w:t>回调上来</w:t>
      </w:r>
    </w:p>
    <w:p w14:paraId="656420FD" w14:textId="133BB534" w:rsidR="00256C4D" w:rsidRPr="004F413C" w:rsidRDefault="00256C4D" w:rsidP="00205B3C">
      <w:pPr>
        <w:snapToGrid w:val="0"/>
        <w:spacing w:after="100" w:afterAutospacing="1"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/>
          <w:bCs/>
          <w:lang w:eastAsia="ja-JP"/>
        </w:rPr>
        <w:t>- (</w:t>
      </w:r>
      <w:r w:rsidRPr="004F413C">
        <w:rPr>
          <w:rFonts w:ascii="Helvetica" w:eastAsia="STKaiti" w:hAnsi="Helvetica"/>
          <w:bCs/>
          <w:color w:val="B40062"/>
          <w:lang w:eastAsia="ja-JP"/>
        </w:rPr>
        <w:t>void</w:t>
      </w:r>
      <w:r w:rsidRPr="004F413C">
        <w:rPr>
          <w:rFonts w:ascii="Helvetica" w:eastAsia="STKaiti" w:hAnsi="Helvetica"/>
          <w:bCs/>
          <w:lang w:eastAsia="ja-JP"/>
        </w:rPr>
        <w:t>)peripheral:(</w:t>
      </w:r>
      <w:r w:rsidRPr="004F413C">
        <w:rPr>
          <w:rFonts w:ascii="Helvetica" w:eastAsia="STKaiti" w:hAnsi="Helvetica"/>
          <w:bCs/>
          <w:color w:val="4D009E"/>
          <w:lang w:eastAsia="ja-JP"/>
        </w:rPr>
        <w:t>CBPeripheral</w:t>
      </w:r>
      <w:r w:rsidRPr="004F413C">
        <w:rPr>
          <w:rFonts w:ascii="Helvetica" w:eastAsia="STKaiti" w:hAnsi="Helvetica"/>
          <w:bCs/>
          <w:lang w:eastAsia="ja-JP"/>
        </w:rPr>
        <w:t xml:space="preserve"> *)peripheral didUpdateValueForCharacteristic:(</w:t>
      </w:r>
      <w:r w:rsidRPr="004F413C">
        <w:rPr>
          <w:rFonts w:ascii="Helvetica" w:eastAsia="STKaiti" w:hAnsi="Helvetica"/>
          <w:bCs/>
          <w:color w:val="4D009E"/>
          <w:lang w:eastAsia="ja-JP"/>
        </w:rPr>
        <w:t>CBCharacteristic</w:t>
      </w:r>
      <w:r w:rsidRPr="004F413C">
        <w:rPr>
          <w:rFonts w:ascii="Helvetica" w:eastAsia="STKaiti" w:hAnsi="Helvetica"/>
          <w:bCs/>
          <w:lang w:eastAsia="ja-JP"/>
        </w:rPr>
        <w:t xml:space="preserve"> *)characteristic error:(</w:t>
      </w:r>
      <w:r w:rsidRPr="004F413C">
        <w:rPr>
          <w:rFonts w:ascii="Helvetica" w:eastAsia="STKaiti" w:hAnsi="Helvetica"/>
          <w:bCs/>
          <w:color w:val="4D009E"/>
          <w:lang w:eastAsia="ja-JP"/>
        </w:rPr>
        <w:t>NSError</w:t>
      </w:r>
      <w:r w:rsidRPr="004F413C">
        <w:rPr>
          <w:rFonts w:ascii="Helvetica" w:eastAsia="STKaiti" w:hAnsi="Helvetica"/>
          <w:bCs/>
          <w:lang w:eastAsia="ja-JP"/>
        </w:rPr>
        <w:t xml:space="preserve"> *)error</w:t>
      </w:r>
    </w:p>
    <w:p w14:paraId="4E016E61" w14:textId="03DBD278" w:rsidR="00EB430B" w:rsidRPr="004F413C" w:rsidRDefault="009D4EFA" w:rsidP="009D4EFA">
      <w:pPr>
        <w:pStyle w:val="3"/>
        <w:rPr>
          <w:rFonts w:ascii="Helvetica" w:eastAsia="STKaiti" w:hAnsi="Helvetica"/>
          <w:lang w:eastAsia="ja-JP"/>
        </w:rPr>
      </w:pPr>
      <w:bookmarkStart w:id="9" w:name="_Toc487796098"/>
      <w:r w:rsidRPr="004F413C">
        <w:rPr>
          <w:rFonts w:ascii="Helvetica" w:eastAsia="STKaiti" w:hAnsi="Helvetica"/>
          <w:lang w:eastAsia="ja-JP"/>
        </w:rPr>
        <w:t>h</w:t>
      </w:r>
      <w:r w:rsidR="00EB430B" w:rsidRPr="004F413C">
        <w:rPr>
          <w:rFonts w:ascii="Helvetica" w:eastAsia="STKaiti" w:hAnsi="Helvetica"/>
          <w:lang w:eastAsia="ja-JP"/>
        </w:rPr>
        <w:t>.</w:t>
      </w:r>
      <w:r w:rsidR="00256C4D" w:rsidRPr="004F413C">
        <w:rPr>
          <w:rFonts w:ascii="Helvetica" w:eastAsia="STKaiti" w:hAnsi="Helvetica"/>
          <w:lang w:eastAsia="ja-JP"/>
        </w:rPr>
        <w:t>数据</w:t>
      </w:r>
      <w:r w:rsidR="00126920" w:rsidRPr="004F413C">
        <w:rPr>
          <w:rFonts w:ascii="Helvetica" w:eastAsia="STKaiti" w:hAnsi="Helvetica"/>
          <w:lang w:eastAsia="ja-JP"/>
        </w:rPr>
        <w:t>解析</w:t>
      </w:r>
      <w:bookmarkEnd w:id="9"/>
    </w:p>
    <w:p w14:paraId="3FFC9373" w14:textId="6B13F697" w:rsidR="00256C4D" w:rsidRPr="004F413C" w:rsidRDefault="00256C4D" w:rsidP="00205B3C">
      <w:pPr>
        <w:snapToGrid w:val="0"/>
        <w:spacing w:after="100" w:afterAutospacing="1"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/>
          <w:bCs/>
          <w:lang w:eastAsia="ja-JP"/>
        </w:rPr>
        <w:t>- (</w:t>
      </w:r>
      <w:r w:rsidRPr="004F413C">
        <w:rPr>
          <w:rFonts w:ascii="Helvetica" w:eastAsia="STKaiti" w:hAnsi="Helvetica"/>
          <w:bCs/>
          <w:color w:val="B40062"/>
          <w:lang w:eastAsia="ja-JP"/>
        </w:rPr>
        <w:t>void</w:t>
      </w:r>
      <w:r w:rsidRPr="004F413C">
        <w:rPr>
          <w:rFonts w:ascii="Helvetica" w:eastAsia="STKaiti" w:hAnsi="Helvetica"/>
          <w:bCs/>
          <w:lang w:eastAsia="ja-JP"/>
        </w:rPr>
        <w:t>)pasterData:(</w:t>
      </w:r>
      <w:r w:rsidRPr="004F413C">
        <w:rPr>
          <w:rFonts w:ascii="Helvetica" w:eastAsia="STKaiti" w:hAnsi="Helvetica"/>
          <w:bCs/>
          <w:color w:val="5C2699"/>
          <w:lang w:eastAsia="ja-JP"/>
        </w:rPr>
        <w:t>uint8_t</w:t>
      </w:r>
      <w:r w:rsidRPr="004F413C">
        <w:rPr>
          <w:rFonts w:ascii="Helvetica" w:eastAsia="STKaiti" w:hAnsi="Helvetica"/>
          <w:bCs/>
          <w:lang w:eastAsia="ja-JP"/>
        </w:rPr>
        <w:t xml:space="preserve"> *)buffer IsNotify:(</w:t>
      </w:r>
      <w:r w:rsidRPr="004F413C">
        <w:rPr>
          <w:rFonts w:ascii="Helvetica" w:eastAsia="STKaiti" w:hAnsi="Helvetica"/>
          <w:bCs/>
          <w:color w:val="B40062"/>
          <w:lang w:eastAsia="ja-JP"/>
        </w:rPr>
        <w:t>BOOL</w:t>
      </w:r>
      <w:r w:rsidRPr="004F413C">
        <w:rPr>
          <w:rFonts w:ascii="Helvetica" w:eastAsia="STKaiti" w:hAnsi="Helvetica"/>
          <w:bCs/>
          <w:lang w:eastAsia="ja-JP"/>
        </w:rPr>
        <w:t>)isNotify</w:t>
      </w:r>
      <w:r w:rsidR="00126920" w:rsidRPr="004F413C">
        <w:rPr>
          <w:rFonts w:ascii="Helvetica" w:eastAsia="STKaiti" w:hAnsi="Helvetica"/>
          <w:bCs/>
          <w:lang w:eastAsia="ja-JP"/>
        </w:rPr>
        <w:t>;</w:t>
      </w:r>
    </w:p>
    <w:p w14:paraId="77E7F05E" w14:textId="77777777" w:rsidR="00126920" w:rsidRPr="004F413C" w:rsidRDefault="00126920" w:rsidP="00126920">
      <w:pPr>
        <w:snapToGrid w:val="0"/>
        <w:spacing w:after="100" w:afterAutospacing="1"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/>
          <w:bCs/>
          <w:lang w:eastAsia="ja-JP"/>
        </w:rPr>
        <w:t>当开启了</w:t>
      </w:r>
      <w:r w:rsidRPr="004F413C">
        <w:rPr>
          <w:rFonts w:ascii="Helvetica" w:eastAsia="STKaiti" w:hAnsi="Helvetica"/>
          <w:bCs/>
          <w:lang w:eastAsia="ja-JP"/>
        </w:rPr>
        <w:t>online status</w:t>
      </w:r>
      <w:r w:rsidRPr="004F413C">
        <w:rPr>
          <w:rFonts w:ascii="Helvetica" w:eastAsia="STKaiti" w:hAnsi="Helvetica"/>
          <w:bCs/>
          <w:lang w:eastAsia="ja-JP"/>
        </w:rPr>
        <w:t>，有</w:t>
      </w:r>
      <w:r w:rsidRPr="004F413C">
        <w:rPr>
          <w:rFonts w:ascii="Helvetica" w:eastAsia="STKaiti" w:hAnsi="Helvetica"/>
          <w:bCs/>
          <w:lang w:eastAsia="ja-JP"/>
        </w:rPr>
        <w:t>notify</w:t>
      </w:r>
      <w:r w:rsidRPr="004F413C">
        <w:rPr>
          <w:rFonts w:ascii="Helvetica" w:eastAsia="STKaiti" w:hAnsi="Helvetica"/>
          <w:bCs/>
          <w:lang w:eastAsia="ja-JP"/>
        </w:rPr>
        <w:t>回来时，则会通过代理方法回调获取到的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model</w:t>
      </w:r>
    </w:p>
    <w:p w14:paraId="17FD4D8C" w14:textId="77777777" w:rsidR="00126920" w:rsidRPr="004F413C" w:rsidRDefault="00126920" w:rsidP="00126920">
      <w:pPr>
        <w:snapToGrid w:val="0"/>
        <w:spacing w:after="100" w:afterAutospacing="1"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)notifyBackWithDevice:(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DeviceModel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*)model;</w:t>
      </w:r>
    </w:p>
    <w:p w14:paraId="6B94B006" w14:textId="77777777" w:rsidR="00126920" w:rsidRPr="004F413C" w:rsidRDefault="00126920" w:rsidP="00126920">
      <w:pPr>
        <w:snapToGrid w:val="0"/>
        <w:spacing w:after="100" w:afterAutospacing="1"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下面方法是有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feature UpdateValue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回来时</w:t>
      </w:r>
    </w:p>
    <w:p w14:paraId="4231D0EA" w14:textId="77777777" w:rsidR="00126920" w:rsidRPr="004F413C" w:rsidRDefault="00126920" w:rsidP="00126920">
      <w:pPr>
        <w:snapToGrid w:val="0"/>
        <w:spacing w:after="100" w:afterAutospacing="1"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)OnDevNofify:(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)sender Byte:(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*)byte;//</w:t>
      </w:r>
      <w:r w:rsidRPr="004F413C">
        <w:rPr>
          <w:rFonts w:ascii="Helvetica" w:eastAsia="STKaiti" w:hAnsi="Helvetica" w:cs="Bangla Sangam MN"/>
          <w:b/>
          <w:bCs/>
          <w:color w:val="448993"/>
          <w:sz w:val="28"/>
          <w:szCs w:val="28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bCs/>
          <w:color w:val="448993"/>
          <w:lang w:val="en-US" w:eastAsia="ja-JP"/>
        </w:rPr>
        <w:t>notifyFeature update</w:t>
      </w:r>
    </w:p>
    <w:p w14:paraId="7CD74F8E" w14:textId="054BC78C" w:rsidR="00126920" w:rsidRPr="004F413C" w:rsidRDefault="00126920" w:rsidP="00205B3C">
      <w:pPr>
        <w:snapToGrid w:val="0"/>
        <w:spacing w:after="100" w:afterAutospacing="1"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)OnDevCommandReport:(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)sender Byte:(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*)byte;//</w:t>
      </w:r>
      <w:r w:rsidRPr="004F413C">
        <w:rPr>
          <w:rFonts w:ascii="Helvetica" w:eastAsia="STKaiti" w:hAnsi="Helvetica" w:cs="Bangla Sangam MN"/>
          <w:b/>
          <w:bCs/>
          <w:color w:val="448993"/>
          <w:sz w:val="28"/>
          <w:szCs w:val="28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bCs/>
          <w:color w:val="448993"/>
          <w:lang w:val="en-US" w:eastAsia="ja-JP"/>
        </w:rPr>
        <w:t>commandFeature update</w:t>
      </w:r>
    </w:p>
    <w:p w14:paraId="43EF2F3C" w14:textId="1B730C66" w:rsidR="00EB430B" w:rsidRPr="004F413C" w:rsidRDefault="004B4FE7" w:rsidP="00EB430B">
      <w:pPr>
        <w:snapToGrid w:val="0"/>
        <w:spacing w:after="100" w:afterAutospacing="1"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/>
          <w:bCs/>
          <w:lang w:eastAsia="ja-JP"/>
        </w:rPr>
        <w:t>解密回来的的数据</w:t>
      </w:r>
      <w:r w:rsidR="00882DE9" w:rsidRPr="004F413C">
        <w:rPr>
          <w:rFonts w:ascii="Helvetica" w:eastAsia="STKaiti" w:hAnsi="Helvetica"/>
          <w:bCs/>
          <w:lang w:eastAsia="ja-JP"/>
        </w:rPr>
        <w:t>解析</w:t>
      </w:r>
      <w:r w:rsidRPr="004F413C">
        <w:rPr>
          <w:rFonts w:ascii="Helvetica" w:eastAsia="STKaiti" w:hAnsi="Helvetica"/>
          <w:bCs/>
          <w:lang w:eastAsia="ja-JP"/>
        </w:rPr>
        <w:t>，请参考</w:t>
      </w:r>
      <w:hyperlink w:anchor="_附二_1" w:history="1">
        <w:r w:rsidR="00A72295" w:rsidRPr="004F413C">
          <w:rPr>
            <w:rStyle w:val="aff3"/>
            <w:rFonts w:ascii="Helvetica" w:eastAsia="STKaiti" w:hAnsi="Helvetica"/>
            <w:bCs/>
            <w:lang w:eastAsia="ja-JP"/>
          </w:rPr>
          <w:t>附</w:t>
        </w:r>
        <w:r w:rsidR="00A72295" w:rsidRPr="004F413C">
          <w:rPr>
            <w:rStyle w:val="aff3"/>
            <w:rFonts w:ascii="Helvetica" w:eastAsia="STKaiti" w:hAnsi="Helvetica"/>
            <w:bCs/>
            <w:lang w:eastAsia="ja-JP"/>
          </w:rPr>
          <w:t>1</w:t>
        </w:r>
        <w:r w:rsidR="00882DE9" w:rsidRPr="004F413C">
          <w:rPr>
            <w:rStyle w:val="aff3"/>
            <w:rFonts w:ascii="Helvetica" w:eastAsia="STKaiti" w:hAnsi="Helvetica"/>
            <w:bCs/>
            <w:lang w:eastAsia="ja-JP"/>
          </w:rPr>
          <w:t xml:space="preserve"> </w:t>
        </w:r>
        <w:r w:rsidRPr="004F413C">
          <w:rPr>
            <w:rStyle w:val="aff3"/>
            <w:rFonts w:ascii="Helvetica" w:eastAsia="STKaiti" w:hAnsi="Helvetica"/>
            <w:bCs/>
            <w:lang w:eastAsia="ja-JP"/>
          </w:rPr>
          <w:t>文档</w:t>
        </w:r>
        <w:r w:rsidRPr="004F413C">
          <w:rPr>
            <w:rStyle w:val="aff3"/>
            <w:rFonts w:ascii="Helvetica" w:eastAsia="STKaiti" w:hAnsi="Helvetica"/>
            <w:bCs/>
            <w:lang w:eastAsia="ja-JP"/>
          </w:rPr>
          <w:t>1</w:t>
        </w:r>
      </w:hyperlink>
    </w:p>
    <w:p w14:paraId="695F89DD" w14:textId="033E344D" w:rsidR="004B4FE7" w:rsidRPr="004F413C" w:rsidRDefault="009D4EFA" w:rsidP="004B4FE7">
      <w:pPr>
        <w:pStyle w:val="3"/>
        <w:tabs>
          <w:tab w:val="left" w:pos="2130"/>
        </w:tabs>
        <w:rPr>
          <w:rFonts w:ascii="Helvetica" w:eastAsia="STKaiti" w:hAnsi="Helvetica"/>
          <w:lang w:val="en-US" w:eastAsia="ja-JP"/>
        </w:rPr>
      </w:pPr>
      <w:bookmarkStart w:id="10" w:name="_Toc487796099"/>
      <w:r w:rsidRPr="004F413C">
        <w:rPr>
          <w:rFonts w:ascii="Helvetica" w:eastAsia="STKaiti" w:hAnsi="Helvetica" w:cs="MS Mincho"/>
          <w:lang w:val="en-US" w:eastAsia="ja-JP"/>
        </w:rPr>
        <w:t>i</w:t>
      </w:r>
      <w:r w:rsidR="00205B3C" w:rsidRPr="004F413C">
        <w:rPr>
          <w:rFonts w:ascii="Helvetica" w:eastAsia="STKaiti" w:hAnsi="Helvetica" w:cs="MS Mincho"/>
          <w:lang w:val="en-US" w:eastAsia="ja-JP"/>
        </w:rPr>
        <w:t>.</w:t>
      </w:r>
      <w:r w:rsidR="0086304C" w:rsidRPr="004F413C">
        <w:rPr>
          <w:rFonts w:ascii="Helvetica" w:eastAsia="STKaiti" w:hAnsi="Helvetica"/>
          <w:lang w:val="en-US" w:eastAsia="ja-JP"/>
        </w:rPr>
        <w:t>其他</w:t>
      </w:r>
      <w:r w:rsidR="0086304C" w:rsidRPr="004F413C">
        <w:rPr>
          <w:rFonts w:ascii="Helvetica" w:eastAsia="STKaiti" w:hAnsi="Helvetica"/>
          <w:lang w:val="en-US" w:eastAsia="ja-JP"/>
        </w:rPr>
        <w:t>API:</w:t>
      </w:r>
      <w:bookmarkEnd w:id="10"/>
    </w:p>
    <w:p w14:paraId="224215FC" w14:textId="77777777" w:rsidR="00205B3C" w:rsidRPr="004F413C" w:rsidRDefault="00205B3C" w:rsidP="00205B3C">
      <w:pPr>
        <w:spacing w:line="220" w:lineRule="atLeast"/>
        <w:rPr>
          <w:rFonts w:ascii="Helvetica" w:eastAsia="STKaiti" w:hAnsi="Helvetica" w:cs="Bangla Sangam MN"/>
          <w:bCs/>
          <w:color w:val="306F7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设置新的网络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 xml:space="preserve">-&gt;mesh name &amp; password 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以及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ltk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，但是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ltk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设置成默认值，不改变</w:t>
      </w:r>
    </w:p>
    <w:p w14:paraId="5C521865" w14:textId="77777777" w:rsidR="00205B3C" w:rsidRPr="004F413C" w:rsidRDefault="00205B3C" w:rsidP="00205B3C">
      <w:pPr>
        <w:spacing w:line="220" w:lineRule="atLeast"/>
        <w:rPr>
          <w:rFonts w:ascii="Helvetica" w:eastAsia="STKaiti" w:hAnsi="Helvetica" w:cs="Bangla Sangam MN"/>
          <w:bCs/>
          <w:color w:val="306F7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uint8_t tlkBuffer[20]=   {0xc0,0xc1,0xc2,0xc3,0xc4,0xc5,0xc6,0xc7,0xd8,0xd9,0xda,0xdb,0xdc,0xdd,0xde,0xdf,0x0,0x0,0x0,0x0};</w:t>
      </w:r>
    </w:p>
    <w:p w14:paraId="547ECF34" w14:textId="205F3834" w:rsidR="00205B3C" w:rsidRPr="004F413C" w:rsidRDefault="00205B3C" w:rsidP="00205B3C">
      <w:pPr>
        <w:spacing w:line="220" w:lineRule="atLeast"/>
        <w:rPr>
          <w:rFonts w:ascii="Helvetica" w:eastAsia="STKaiti" w:hAnsi="Helvetica" w:cs="Bangla Sangam MN"/>
          <w:bCs/>
          <w:color w:val="306F7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类似的方法有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3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个，如下</w:t>
      </w:r>
      <w:r w:rsidR="004B4FE7"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:</w:t>
      </w:r>
    </w:p>
    <w:p w14:paraId="1FDFE90A" w14:textId="0AAB4606" w:rsidR="00205B3C" w:rsidRPr="004F413C" w:rsidRDefault="00205B3C" w:rsidP="00205B3C">
      <w:pPr>
        <w:spacing w:line="22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/>
          <w:lang w:val="en-US" w:eastAsia="ja-JP"/>
        </w:rPr>
        <w:t>)setNewNetworkName:(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*)nName Pwd:(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*)nPwd ltkBuffer:(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/>
          <w:lang w:val="en-US" w:eastAsia="ja-JP"/>
        </w:rPr>
        <w:t xml:space="preserve"> *)buffer;</w:t>
      </w:r>
    </w:p>
    <w:p w14:paraId="6BFBF4BB" w14:textId="128DE609" w:rsidR="00205B3C" w:rsidRPr="004F413C" w:rsidRDefault="00205B3C" w:rsidP="00205B3C">
      <w:pPr>
        <w:spacing w:line="22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/>
          <w:lang w:val="en-US" w:eastAsia="ja-JP"/>
        </w:rPr>
        <w:t>)setNewNetworkName:(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*)nName Pwd:(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*)nPwd WithItem:(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/>
          <w:lang w:val="en-US" w:eastAsia="ja-JP"/>
        </w:rPr>
        <w:t xml:space="preserve"> *)item ltkBuffer:(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/>
          <w:lang w:val="en-US" w:eastAsia="ja-JP"/>
        </w:rPr>
        <w:t xml:space="preserve"> *)buffer;</w:t>
      </w:r>
    </w:p>
    <w:p w14:paraId="3BE88A71" w14:textId="77777777" w:rsidR="00205B3C" w:rsidRPr="004F413C" w:rsidRDefault="00205B3C" w:rsidP="00205B3C">
      <w:pPr>
        <w:spacing w:line="22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/>
          <w:lang w:val="en-US" w:eastAsia="ja-JP"/>
        </w:rPr>
        <w:t>)setOut_Of_MeshWithName:(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*)addName PassWord:(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*)addPassWord NewNetWorkName:(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*)nName Pwd:(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NSString</w:t>
      </w:r>
      <w:r w:rsidRPr="004F413C">
        <w:rPr>
          <w:rFonts w:ascii="Helvetica" w:eastAsia="STKaiti" w:hAnsi="Helvetica"/>
          <w:lang w:val="en-US" w:eastAsia="ja-JP"/>
        </w:rPr>
        <w:t xml:space="preserve"> *)nPwd ltkBuffer:(uint8_t *)buffer ForCertainItem:(</w:t>
      </w:r>
      <w:r w:rsidRPr="004F413C">
        <w:rPr>
          <w:rFonts w:ascii="Helvetica" w:eastAsia="STKaiti" w:hAnsi="Helvetica" w:cs="Bangla Sangam MN"/>
          <w:bCs/>
          <w:color w:val="306F79"/>
          <w:lang w:val="en-US" w:eastAsia="ja-JP"/>
        </w:rPr>
        <w:t>BTDevItem</w:t>
      </w:r>
      <w:r w:rsidRPr="004F413C">
        <w:rPr>
          <w:rFonts w:ascii="Helvetica" w:eastAsia="STKaiti" w:hAnsi="Helvetica"/>
          <w:lang w:val="en-US" w:eastAsia="ja-JP"/>
        </w:rPr>
        <w:t xml:space="preserve"> *)item;</w:t>
      </w:r>
    </w:p>
    <w:p w14:paraId="6313E917" w14:textId="77777777" w:rsidR="00205B3C" w:rsidRPr="004F413C" w:rsidRDefault="00205B3C" w:rsidP="00205B3C">
      <w:pPr>
        <w:spacing w:line="22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上述配置方法中有连接登录，连接登录前标定为配置网络，当登录成功后，执行</w:t>
      </w:r>
    </w:p>
    <w:p w14:paraId="0DE2019B" w14:textId="7FC42235" w:rsidR="00205B3C" w:rsidRPr="004F413C" w:rsidRDefault="00205B3C" w:rsidP="00205B3C">
      <w:pPr>
        <w:spacing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/>
          <w:lang w:val="en-US" w:eastAsia="ja-JP"/>
        </w:rPr>
        <w:t>)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setNewNetworkDataPro</w:t>
      </w:r>
      <w:r w:rsidR="004B4FE7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;//</w:t>
      </w:r>
      <w:r w:rsidR="004B4FE7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私有方法</w:t>
      </w:r>
    </w:p>
    <w:p w14:paraId="41178717" w14:textId="3EA648E2" w:rsidR="00205B3C" w:rsidRPr="004F413C" w:rsidRDefault="00205B3C" w:rsidP="00205B3C">
      <w:pPr>
        <w:spacing w:line="220" w:lineRule="atLeast"/>
        <w:rPr>
          <w:rFonts w:ascii="Helvetica" w:eastAsia="STKaiti" w:hAnsi="Helvetica"/>
          <w:lang w:val="en-US" w:eastAsia="ja-JP"/>
        </w:rPr>
      </w:pPr>
      <w:r w:rsidRPr="004F413C">
        <w:rPr>
          <w:rFonts w:ascii="Helvetica" w:eastAsia="STKaiti" w:hAnsi="Helvetica"/>
          <w:lang w:val="en-US" w:eastAsia="ja-JP"/>
        </w:rPr>
        <w:t>才会进行真正的配置工作</w:t>
      </w:r>
      <w:r w:rsidRPr="004F413C">
        <w:rPr>
          <w:rFonts w:ascii="Helvetica" w:eastAsia="STKaiti" w:hAnsi="Helvetica"/>
          <w:lang w:val="en-US" w:eastAsia="ja-JP"/>
        </w:rPr>
        <w:t>—&gt;</w:t>
      </w:r>
      <w:r w:rsidRPr="004F413C">
        <w:rPr>
          <w:rFonts w:ascii="Helvetica" w:eastAsia="STKaiti" w:hAnsi="Helvetica"/>
          <w:lang w:val="en-US" w:eastAsia="ja-JP"/>
        </w:rPr>
        <w:t>发送指令告知设备修改网络</w:t>
      </w:r>
    </w:p>
    <w:p w14:paraId="4FD76D30" w14:textId="77777777" w:rsidR="00205B3C" w:rsidRPr="004F413C" w:rsidRDefault="00205B3C" w:rsidP="00205B3C">
      <w:pPr>
        <w:spacing w:line="220" w:lineRule="atLeast"/>
        <w:rPr>
          <w:rFonts w:ascii="Helvetica" w:eastAsia="STKaiti" w:hAnsi="Helvetica"/>
        </w:rPr>
      </w:pPr>
      <w:r w:rsidRPr="004F413C">
        <w:rPr>
          <w:rFonts w:ascii="Helvetica" w:eastAsia="STKaiti" w:hAnsi="Helvetica"/>
        </w:rPr>
        <w:lastRenderedPageBreak/>
        <w:t>当配置成功后会有回调成功，</w:t>
      </w:r>
      <w:r w:rsidRPr="004F413C">
        <w:rPr>
          <w:rFonts w:ascii="Helvetica" w:eastAsia="STKaiti" w:hAnsi="Helvetica" w:cs="Bangla Sangam MN"/>
          <w:bCs/>
          <w:color w:val="448993"/>
          <w:lang w:val="en-US" w:eastAsia="ja-JP"/>
        </w:rPr>
        <w:t>pairFeature</w:t>
      </w:r>
      <w:r w:rsidRPr="004F413C">
        <w:rPr>
          <w:rFonts w:ascii="Helvetica" w:eastAsia="STKaiti" w:hAnsi="Helvetica" w:cs="Bangla Sangam MN"/>
          <w:bCs/>
          <w:lang w:eastAsia="ja-JP"/>
        </w:rPr>
        <w:t>会有</w:t>
      </w:r>
      <w:r w:rsidRPr="004F413C">
        <w:rPr>
          <w:rFonts w:ascii="Helvetica" w:eastAsia="STKaiti" w:hAnsi="Helvetica" w:cs="Bangla Sangam MN"/>
          <w:bCs/>
          <w:color w:val="448993"/>
          <w:lang w:eastAsia="ja-JP"/>
        </w:rPr>
        <w:t>updatevalue back</w:t>
      </w:r>
    </w:p>
    <w:p w14:paraId="37CD0097" w14:textId="77777777" w:rsidR="00205B3C" w:rsidRPr="004F413C" w:rsidRDefault="00205B3C" w:rsidP="00205B3C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</w:p>
    <w:p w14:paraId="52C7C1C7" w14:textId="58CC7C64" w:rsidR="00E66386" w:rsidRPr="004F413C" w:rsidRDefault="0086304C" w:rsidP="00205B3C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</w:t>
      </w:r>
      <w:r w:rsidR="00E66386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)sendPack:(</w:t>
      </w:r>
      <w:r w:rsidRPr="004F413C">
        <w:rPr>
          <w:rFonts w:ascii="Helvetica" w:eastAsia="STKaiti" w:hAnsi="Helvetica" w:cs="Bangla Sangam MN"/>
          <w:bCs/>
          <w:color w:val="4D009E"/>
          <w:lang w:val="en-US" w:eastAsia="ja-JP"/>
        </w:rPr>
        <w:t>NSData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*)data;</w:t>
      </w:r>
      <w:r w:rsidR="00205B3C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</w:t>
      </w:r>
      <w:r w:rsidR="00205B3C" w:rsidRPr="004F413C">
        <w:rPr>
          <w:rFonts w:ascii="Helvetica" w:eastAsia="STKaiti" w:hAnsi="Helvetica" w:cs="Menlo"/>
          <w:color w:val="1D8519"/>
          <w:lang w:val="en-US" w:eastAsia="ja-JP"/>
        </w:rPr>
        <w:t>//</w:t>
      </w:r>
      <w:r w:rsidR="00205B3C" w:rsidRPr="004F413C">
        <w:rPr>
          <w:rFonts w:ascii="Helvetica" w:eastAsia="STKaiti" w:hAnsi="Helvetica" w:cs="Menlo"/>
          <w:color w:val="1D8519"/>
          <w:lang w:val="en-US" w:eastAsia="ja-JP"/>
        </w:rPr>
        <w:t>发包</w:t>
      </w:r>
    </w:p>
    <w:p w14:paraId="4D413A26" w14:textId="2F9252BE" w:rsidR="0086304C" w:rsidRPr="004F413C" w:rsidRDefault="00E66386" w:rsidP="00205B3C">
      <w:pPr>
        <w:autoSpaceDE w:val="0"/>
        <w:autoSpaceDN w:val="0"/>
        <w:adjustRightInd w:val="0"/>
        <w:snapToGrid w:val="0"/>
        <w:spacing w:after="100" w:afterAutospacing="1"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)readFeatureOfselConnectedItem;</w:t>
      </w:r>
      <w:r w:rsidR="0086304C" w:rsidRPr="004F413C">
        <w:rPr>
          <w:rFonts w:ascii="Helvetica" w:eastAsia="STKaiti" w:hAnsi="Helvetica" w:cs="Menlo"/>
          <w:lang w:val="en-US" w:eastAsia="ja-JP"/>
        </w:rPr>
        <w:t xml:space="preserve">// </w:t>
      </w:r>
      <w:r w:rsidRPr="004F413C">
        <w:rPr>
          <w:rFonts w:ascii="Helvetica" w:eastAsia="STKaiti" w:hAnsi="Helvetica" w:cs="Menlo"/>
          <w:lang w:val="en-US" w:eastAsia="ja-JP"/>
        </w:rPr>
        <w:t>获取直连灯属性</w:t>
      </w:r>
      <w:r w:rsidR="0086304C" w:rsidRPr="004F413C">
        <w:rPr>
          <w:rFonts w:ascii="Helvetica" w:eastAsia="STKaiti" w:hAnsi="Helvetica" w:cs="Menlo"/>
          <w:lang w:val="en-US" w:eastAsia="ja-JP"/>
        </w:rPr>
        <w:t xml:space="preserve"> </w:t>
      </w:r>
    </w:p>
    <w:p w14:paraId="1ED84E78" w14:textId="77777777" w:rsidR="007E1C19" w:rsidRPr="004F413C" w:rsidRDefault="007E1C19" w:rsidP="007E1C19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)stopConnected</w:t>
      </w: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; </w:t>
      </w:r>
    </w:p>
    <w:p w14:paraId="29ADBB5C" w14:textId="77777777" w:rsidR="007E1C19" w:rsidRPr="004F413C" w:rsidRDefault="007E1C19" w:rsidP="00205B3C">
      <w:pPr>
        <w:autoSpaceDE w:val="0"/>
        <w:autoSpaceDN w:val="0"/>
        <w:adjustRightInd w:val="0"/>
        <w:snapToGrid w:val="0"/>
        <w:spacing w:after="100" w:afterAutospacing="1" w:line="240" w:lineRule="atLeast"/>
        <w:rPr>
          <w:rFonts w:ascii="Helvetica" w:eastAsia="STKaiti" w:hAnsi="Helvetica" w:cs="Menlo"/>
          <w:lang w:val="en-US" w:eastAsia="ja-JP"/>
        </w:rPr>
      </w:pPr>
    </w:p>
    <w:p w14:paraId="4E9C68C9" w14:textId="4FAB10A9" w:rsidR="00205B3C" w:rsidRPr="004F413C" w:rsidRDefault="009D4EFA" w:rsidP="004B4FE7">
      <w:pPr>
        <w:pStyle w:val="3"/>
        <w:rPr>
          <w:rFonts w:ascii="Helvetica" w:eastAsia="STKaiti" w:hAnsi="Helvetica"/>
          <w:lang w:val="en-US" w:eastAsia="ja-JP"/>
        </w:rPr>
      </w:pPr>
      <w:bookmarkStart w:id="11" w:name="_Toc487796100"/>
      <w:r w:rsidRPr="004F413C">
        <w:rPr>
          <w:rFonts w:ascii="Helvetica" w:eastAsia="STKaiti" w:hAnsi="Helvetica"/>
          <w:lang w:val="en-US" w:eastAsia="ja-JP"/>
        </w:rPr>
        <w:t>j</w:t>
      </w:r>
      <w:r w:rsidR="004B4FE7" w:rsidRPr="004F413C">
        <w:rPr>
          <w:rFonts w:ascii="Helvetica" w:eastAsia="STKaiti" w:hAnsi="Helvetica"/>
          <w:lang w:val="en-US" w:eastAsia="ja-JP"/>
        </w:rPr>
        <w:t>.</w:t>
      </w:r>
      <w:r w:rsidR="00205B3C" w:rsidRPr="004F413C">
        <w:rPr>
          <w:rFonts w:ascii="Helvetica" w:eastAsia="STKaiti" w:hAnsi="Helvetica"/>
          <w:lang w:val="en-US" w:eastAsia="ja-JP"/>
        </w:rPr>
        <w:t>指令的</w:t>
      </w:r>
      <w:r w:rsidR="004B4FE7" w:rsidRPr="004F413C">
        <w:rPr>
          <w:rFonts w:ascii="Helvetica" w:eastAsia="STKaiti" w:hAnsi="Helvetica"/>
          <w:lang w:val="en-US" w:eastAsia="ja-JP"/>
        </w:rPr>
        <w:t>定制</w:t>
      </w:r>
      <w:bookmarkEnd w:id="11"/>
    </w:p>
    <w:p w14:paraId="0D52F166" w14:textId="521D19AB" w:rsidR="004B4FE7" w:rsidRPr="004F413C" w:rsidRDefault="004B4FE7" w:rsidP="004B4FE7">
      <w:pPr>
        <w:snapToGrid w:val="0"/>
        <w:spacing w:line="220" w:lineRule="atLeast"/>
        <w:rPr>
          <w:rFonts w:ascii="Helvetica" w:eastAsia="STKaiti" w:hAnsi="Helvetica"/>
        </w:rPr>
      </w:pPr>
      <w:r w:rsidRPr="004F413C">
        <w:rPr>
          <w:rFonts w:ascii="Helvetica" w:eastAsia="STKaiti" w:hAnsi="Helvetica"/>
        </w:rPr>
        <w:t>所有的指令均会走到下面方法</w:t>
      </w:r>
    </w:p>
    <w:p w14:paraId="416EA3F1" w14:textId="03A5A47A" w:rsidR="004B4FE7" w:rsidRPr="004F413C" w:rsidRDefault="004B4FE7" w:rsidP="004B4FE7">
      <w:pPr>
        <w:snapToGrid w:val="0"/>
        <w:spacing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)sendCommand:(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*)cmd Len:(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int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)len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；</w:t>
      </w:r>
    </w:p>
    <w:p w14:paraId="25D0A078" w14:textId="6C198A1E" w:rsidR="00882DE9" w:rsidRPr="004F413C" w:rsidRDefault="00882DE9" w:rsidP="004B4FE7">
      <w:pPr>
        <w:snapToGrid w:val="0"/>
        <w:spacing w:line="220" w:lineRule="atLeast"/>
        <w:rPr>
          <w:rFonts w:ascii="Helvetica" w:eastAsia="STKaiti" w:hAnsi="Helvetica"/>
          <w:bCs/>
          <w:lang w:eastAsia="ja-JP"/>
        </w:rPr>
      </w:pPr>
      <w:r w:rsidRPr="004F413C">
        <w:rPr>
          <w:rFonts w:ascii="Helvetica" w:eastAsia="STKaiti" w:hAnsi="Helvetica"/>
          <w:bCs/>
          <w:lang w:eastAsia="ja-JP"/>
        </w:rPr>
        <w:t>参考</w:t>
      </w:r>
      <w:hyperlink w:anchor="_附二" w:history="1">
        <w:r w:rsidR="008D39E8" w:rsidRPr="004F413C">
          <w:rPr>
            <w:rStyle w:val="aff3"/>
            <w:rFonts w:ascii="Helvetica" w:eastAsia="STKaiti" w:hAnsi="Helvetica"/>
            <w:b/>
            <w:bCs/>
            <w:lang w:eastAsia="ja-JP"/>
          </w:rPr>
          <w:t>附</w:t>
        </w:r>
        <w:r w:rsidR="008D39E8" w:rsidRPr="004F413C">
          <w:rPr>
            <w:rStyle w:val="aff3"/>
            <w:rFonts w:ascii="Helvetica" w:eastAsia="STKaiti" w:hAnsi="Helvetica"/>
            <w:b/>
            <w:bCs/>
            <w:lang w:eastAsia="ja-JP"/>
          </w:rPr>
          <w:t>1</w:t>
        </w:r>
        <w:r w:rsidRPr="004F413C">
          <w:rPr>
            <w:rStyle w:val="aff3"/>
            <w:rFonts w:ascii="Helvetica" w:eastAsia="STKaiti" w:hAnsi="Helvetica"/>
            <w:b/>
            <w:bCs/>
            <w:lang w:eastAsia="ja-JP"/>
          </w:rPr>
          <w:t xml:space="preserve"> </w:t>
        </w:r>
        <w:r w:rsidRPr="004F413C">
          <w:rPr>
            <w:rStyle w:val="aff3"/>
            <w:rFonts w:ascii="Helvetica" w:eastAsia="STKaiti" w:hAnsi="Helvetica"/>
            <w:b/>
            <w:bCs/>
            <w:lang w:eastAsia="ja-JP"/>
          </w:rPr>
          <w:t>文档</w:t>
        </w:r>
        <w:r w:rsidRPr="004F413C">
          <w:rPr>
            <w:rStyle w:val="aff3"/>
            <w:rFonts w:ascii="Helvetica" w:eastAsia="STKaiti" w:hAnsi="Helvetica"/>
            <w:b/>
            <w:bCs/>
            <w:lang w:eastAsia="ja-JP"/>
          </w:rPr>
          <w:t>1</w:t>
        </w:r>
      </w:hyperlink>
    </w:p>
    <w:p w14:paraId="5E77BA17" w14:textId="4FA8EFBD" w:rsidR="004B4FE7" w:rsidRPr="004F413C" w:rsidRDefault="004B4FE7" w:rsidP="004B4FE7">
      <w:pPr>
        <w:snapToGrid w:val="0"/>
        <w:spacing w:line="220" w:lineRule="atLeast"/>
        <w:rPr>
          <w:rFonts w:ascii="Helvetica" w:eastAsia="STKaiti" w:hAnsi="Helvetica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指令案例如</w:t>
      </w:r>
    </w:p>
    <w:p w14:paraId="27963AE4" w14:textId="48054F2E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495E09B4" w14:textId="6EC22D34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  turn on</w:t>
      </w:r>
      <w:r w:rsidR="00E66386" w:rsidRPr="004F413C">
        <w:rPr>
          <w:rFonts w:ascii="Helvetica" w:eastAsia="STKaiti" w:hAnsi="Helvetica" w:cs="Menlo"/>
          <w:color w:val="1D8519"/>
          <w:lang w:val="en-US" w:eastAsia="ja-JP"/>
        </w:rPr>
        <w:t xml:space="preserve"> / off</w:t>
      </w: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all peripherals in mesh</w:t>
      </w:r>
    </w:p>
    <w:p w14:paraId="37A7262B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*/</w:t>
      </w:r>
    </w:p>
    <w:p w14:paraId="295BE0E0" w14:textId="2D6A0B29" w:rsidR="00E66386" w:rsidRPr="004F413C" w:rsidRDefault="00E66386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)turnOffAllLight;</w:t>
      </w:r>
      <w:r w:rsidR="0086304C" w:rsidRPr="004F413C">
        <w:rPr>
          <w:rFonts w:ascii="Helvetica" w:eastAsia="STKaiti" w:hAnsi="Helvetica" w:cs="Menlo"/>
          <w:lang w:val="en-US" w:eastAsia="ja-JP"/>
        </w:rPr>
        <w:t xml:space="preserve">// </w:t>
      </w:r>
    </w:p>
    <w:p w14:paraId="583AE3F5" w14:textId="16493946" w:rsidR="00E66386" w:rsidRPr="004F413C" w:rsidRDefault="00E66386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)turnOnAllLight;</w:t>
      </w:r>
    </w:p>
    <w:p w14:paraId="263F543A" w14:textId="76885A78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668EF2BC" w14:textId="028EBF49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  turn on</w:t>
      </w:r>
      <w:r w:rsidR="00E66386" w:rsidRPr="004F413C">
        <w:rPr>
          <w:rFonts w:ascii="Helvetica" w:eastAsia="STKaiti" w:hAnsi="Helvetica" w:cs="Menlo"/>
          <w:color w:val="1D8519"/>
          <w:lang w:val="en-US" w:eastAsia="ja-JP"/>
        </w:rPr>
        <w:t>/off</w:t>
      </w: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single peipheral</w:t>
      </w:r>
    </w:p>
    <w:p w14:paraId="150302F2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</w:t>
      </w:r>
    </w:p>
    <w:p w14:paraId="2F94BFED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  @param u_DevAddress</w:t>
      </w:r>
    </w:p>
    <w:p w14:paraId="7893C1E8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 */</w:t>
      </w:r>
    </w:p>
    <w:p w14:paraId="134AB16C" w14:textId="591A3108" w:rsidR="00E66386" w:rsidRPr="004F413C" w:rsidRDefault="00E66386" w:rsidP="00E66386">
      <w:pPr>
        <w:autoSpaceDE w:val="0"/>
        <w:autoSpaceDN w:val="0"/>
        <w:adjustRightInd w:val="0"/>
        <w:snapToGrid w:val="0"/>
        <w:spacing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/>
          <w:bCs/>
          <w:color w:val="000000"/>
          <w:sz w:val="28"/>
          <w:szCs w:val="28"/>
          <w:lang w:val="en-US" w:eastAsia="ja-JP"/>
        </w:rPr>
        <w:t>-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)turnOnCertainLightWithAddress:(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)u_DevAddress;</w:t>
      </w:r>
      <w:r w:rsidR="0086304C"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// </w:t>
      </w:r>
    </w:p>
    <w:p w14:paraId="107E72CC" w14:textId="639A9A16" w:rsidR="0086304C" w:rsidRPr="004F413C" w:rsidRDefault="00E66386" w:rsidP="00E66386">
      <w:pPr>
        <w:autoSpaceDE w:val="0"/>
        <w:autoSpaceDN w:val="0"/>
        <w:adjustRightInd w:val="0"/>
        <w:snapToGrid w:val="0"/>
        <w:spacing w:line="220" w:lineRule="atLeast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)turnOffCertainLightWithAddress:(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)u_DevAddress;</w:t>
      </w:r>
    </w:p>
    <w:p w14:paraId="5E06BC52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4373892E" w14:textId="725AB491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turn off</w:t>
      </w:r>
      <w:r w:rsidR="00E804F2" w:rsidRPr="004F413C">
        <w:rPr>
          <w:rFonts w:ascii="Helvetica" w:eastAsia="STKaiti" w:hAnsi="Helvetica" w:cs="Menlo"/>
          <w:color w:val="1D8519"/>
          <w:lang w:val="en-US" w:eastAsia="ja-JP"/>
        </w:rPr>
        <w:t>/on</w:t>
      </w: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single peipheral</w:t>
      </w:r>
    </w:p>
    <w:p w14:paraId="4262790F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</w:t>
      </w:r>
    </w:p>
    <w:p w14:paraId="56CB1C00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u_DevAddress</w:t>
      </w:r>
    </w:p>
    <w:p w14:paraId="48FE06E3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*/</w:t>
      </w:r>
    </w:p>
    <w:p w14:paraId="545B18F7" w14:textId="02829B7E" w:rsidR="0086304C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)turnOffCertainLightWithAddress:(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)u_DevAddress; // </w:t>
      </w:r>
    </w:p>
    <w:p w14:paraId="5D170A3F" w14:textId="3B20AEC0" w:rsidR="00337F24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)turnOnCertainGroupWithAddress:(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)u_GroupAddress; // </w:t>
      </w:r>
    </w:p>
    <w:p w14:paraId="0BF4EAD3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4DE1534E" w14:textId="1D683D8D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add</w:t>
      </w:r>
      <w:r w:rsidR="00337F24" w:rsidRPr="004F413C">
        <w:rPr>
          <w:rFonts w:ascii="Helvetica" w:eastAsia="STKaiti" w:hAnsi="Helvetica" w:cs="Menlo"/>
          <w:color w:val="1D8519"/>
          <w:lang w:val="en-US" w:eastAsia="ja-JP"/>
        </w:rPr>
        <w:t xml:space="preserve"> / delete</w:t>
      </w: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to group</w:t>
      </w:r>
    </w:p>
    <w:p w14:paraId="5845A915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</w:t>
      </w:r>
    </w:p>
    <w:p w14:paraId="03746AFE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targetDeviceAddress address of peripheral being added to group</w:t>
      </w:r>
    </w:p>
    <w:p w14:paraId="24393604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groupAddress        address of group</w:t>
      </w:r>
    </w:p>
    <w:p w14:paraId="41DA0395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lastRenderedPageBreak/>
        <w:t xml:space="preserve"> */</w:t>
      </w:r>
    </w:p>
    <w:p w14:paraId="0C7520A2" w14:textId="28E8071A" w:rsidR="0086304C" w:rsidRPr="004F413C" w:rsidRDefault="0086304C" w:rsidP="00337F24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)addDevice:(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>)targetDeviceAddress ToDestinateGroupAddress:(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>)groupAddress;</w:t>
      </w:r>
    </w:p>
    <w:p w14:paraId="0471A798" w14:textId="59BEF87D" w:rsidR="0086304C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</w:t>
      </w:r>
      <w:r w:rsidR="00337F24" w:rsidRPr="004F413C">
        <w:rPr>
          <w:rFonts w:ascii="Helvetica" w:eastAsia="STKaiti" w:hAnsi="Helvetica" w:cs="Menlo"/>
          <w:lang w:val="en-US" w:eastAsia="ja-JP"/>
        </w:rPr>
        <w:t xml:space="preserve"> </w:t>
      </w:r>
      <w:r w:rsidRPr="004F413C">
        <w:rPr>
          <w:rFonts w:ascii="Helvetica" w:eastAsia="STKaiti" w:hAnsi="Helvetica" w:cs="Menlo"/>
          <w:lang w:val="en-US" w:eastAsia="ja-JP"/>
        </w:rPr>
        <w:t>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)deleteDevice:(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>)</w:t>
      </w:r>
      <w:r w:rsidR="00337F24" w:rsidRPr="004F413C">
        <w:rPr>
          <w:rFonts w:ascii="Helvetica" w:eastAsia="STKaiti" w:hAnsi="Helvetica" w:cs="Menlo"/>
          <w:lang w:val="en-US" w:eastAsia="ja-JP"/>
        </w:rPr>
        <w:t>d</w:t>
      </w:r>
      <w:r w:rsidRPr="004F413C">
        <w:rPr>
          <w:rFonts w:ascii="Helvetica" w:eastAsia="STKaiti" w:hAnsi="Helvetica" w:cs="Menlo"/>
          <w:lang w:val="en-US" w:eastAsia="ja-JP"/>
        </w:rPr>
        <w:t>eviceAddress ToDestinateGroupAddress:(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)groupAddress; // </w:t>
      </w:r>
    </w:p>
    <w:p w14:paraId="1737234D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3951F37A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set luminance of peripheral in group or single</w:t>
      </w:r>
    </w:p>
    <w:p w14:paraId="17F65322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</w:t>
      </w:r>
    </w:p>
    <w:p w14:paraId="5FE00196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lum</w:t>
      </w:r>
    </w:p>
    <w:p w14:paraId="2FA9C736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*/</w:t>
      </w:r>
    </w:p>
    <w:p w14:paraId="1F4C35CA" w14:textId="43F643EB" w:rsidR="0086304C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)setLightOrGroupLumWithDestinateAddress:(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)destinateAddress WithLum:(NSInteger)lum; // </w:t>
      </w:r>
    </w:p>
    <w:p w14:paraId="49B851AF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3F229578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setting RGB of peripheral</w:t>
      </w:r>
    </w:p>
    <w:p w14:paraId="2CCCEFD7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</w:t>
      </w:r>
    </w:p>
    <w:p w14:paraId="4D19DD60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destinateAddress address of single peripheral or group peripherals</w:t>
      </w:r>
    </w:p>
    <w:p w14:paraId="744E96A5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R</w:t>
      </w:r>
    </w:p>
    <w:p w14:paraId="05F631EE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G</w:t>
      </w:r>
    </w:p>
    <w:p w14:paraId="50E61FD9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B</w:t>
      </w:r>
    </w:p>
    <w:p w14:paraId="27609E00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*/</w:t>
      </w:r>
    </w:p>
    <w:p w14:paraId="409A3B7E" w14:textId="00F06FAF" w:rsidR="0086304C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)setLightOrGroupRGBWithDestinateAddress:(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)destinateAddress WithColorR:(float)R WithColorG:(float)G WithB:(float)B; // RGB </w:t>
      </w:r>
    </w:p>
    <w:p w14:paraId="77E93446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48876A06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kick out peipheral (or peripherals, for group edit recommendation)</w:t>
      </w:r>
    </w:p>
    <w:p w14:paraId="0DFB471E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resset all parameters(like ltk/password/) of peripheral to the state of factory set</w:t>
      </w:r>
    </w:p>
    <w:p w14:paraId="7BE402B1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and mesh name is resset "out_of_mesh"</w:t>
      </w:r>
    </w:p>
    <w:p w14:paraId="7548345D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</w:t>
      </w:r>
    </w:p>
    <w:p w14:paraId="6E0DBB8F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destinateAddress</w:t>
      </w:r>
    </w:p>
    <w:p w14:paraId="1FE14CD2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*/</w:t>
      </w:r>
    </w:p>
    <w:p w14:paraId="214CCF1C" w14:textId="4757B8F0" w:rsidR="0086304C" w:rsidRPr="004F413C" w:rsidRDefault="0086304C" w:rsidP="00E66386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337F2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)kickoutLightFromMeshWithDestinateAddress:(</w:t>
      </w:r>
      <w:r w:rsidR="00337F2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)destinateAddress; // </w:t>
      </w:r>
    </w:p>
    <w:p w14:paraId="1AB22F34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>/**</w:t>
      </w:r>
    </w:p>
    <w:p w14:paraId="1280F64D" w14:textId="36B6F590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set CT(0~1) value of peripheral</w:t>
      </w:r>
    </w:p>
    <w:p w14:paraId="7875B3DF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  @param destinationAddress address of peripheral</w:t>
      </w:r>
    </w:p>
    <w:p w14:paraId="5682724A" w14:textId="77777777" w:rsidR="0086304C" w:rsidRPr="004F413C" w:rsidRDefault="0086304C" w:rsidP="00E66386">
      <w:pPr>
        <w:autoSpaceDE w:val="0"/>
        <w:autoSpaceDN w:val="0"/>
        <w:adjustRightInd w:val="0"/>
        <w:spacing w:after="0" w:line="240" w:lineRule="atLeast"/>
        <w:rPr>
          <w:rFonts w:ascii="Helvetica" w:eastAsia="STKaiti" w:hAnsi="Helvetica" w:cs="Menlo"/>
          <w:color w:val="1D8519"/>
          <w:lang w:val="en-US" w:eastAsia="ja-JP"/>
        </w:rPr>
      </w:pPr>
      <w:r w:rsidRPr="004F413C">
        <w:rPr>
          <w:rFonts w:ascii="Helvetica" w:eastAsia="STKaiti" w:hAnsi="Helvetica" w:cs="Menlo"/>
          <w:color w:val="1D8519"/>
          <w:lang w:val="en-US" w:eastAsia="ja-JP"/>
        </w:rPr>
        <w:t xml:space="preserve"> */</w:t>
      </w:r>
    </w:p>
    <w:p w14:paraId="41049FC5" w14:textId="3788524A" w:rsidR="0086304C" w:rsidRPr="004F413C" w:rsidRDefault="0086304C" w:rsidP="002F28E4">
      <w:pPr>
        <w:autoSpaceDE w:val="0"/>
        <w:autoSpaceDN w:val="0"/>
        <w:adjustRightInd w:val="0"/>
        <w:spacing w:line="240" w:lineRule="atLeast"/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t>- (</w:t>
      </w:r>
      <w:r w:rsidR="002F28E4"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void</w:t>
      </w:r>
      <w:r w:rsidRPr="004F413C">
        <w:rPr>
          <w:rFonts w:ascii="Helvetica" w:eastAsia="STKaiti" w:hAnsi="Helvetica" w:cs="Menlo"/>
          <w:lang w:val="en-US" w:eastAsia="ja-JP"/>
        </w:rPr>
        <w:t>)setCTOfLightWithDestinationAddress:(</w:t>
      </w:r>
      <w:r w:rsidR="002F28E4"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uint32_t</w:t>
      </w:r>
      <w:r w:rsidRPr="004F413C">
        <w:rPr>
          <w:rFonts w:ascii="Helvetica" w:eastAsia="STKaiti" w:hAnsi="Helvetica" w:cs="Menlo"/>
          <w:lang w:val="en-US" w:eastAsia="ja-JP"/>
        </w:rPr>
        <w:t xml:space="preserve">)destinationAddress AndCT:(float)CT; </w:t>
      </w:r>
    </w:p>
    <w:p w14:paraId="22356299" w14:textId="75143FED" w:rsidR="003477B4" w:rsidRPr="004F413C" w:rsidRDefault="00A6000E" w:rsidP="00A6000E">
      <w:pPr>
        <w:rPr>
          <w:rFonts w:ascii="Helvetica" w:eastAsia="STKaiti" w:hAnsi="Helvetica" w:cs="Menlo"/>
          <w:lang w:val="en-US" w:eastAsia="ja-JP"/>
        </w:rPr>
      </w:pPr>
      <w:r w:rsidRPr="004F413C">
        <w:rPr>
          <w:rFonts w:ascii="Helvetica" w:eastAsia="STKaiti" w:hAnsi="Helvetica" w:cs="Menlo"/>
          <w:lang w:val="en-US" w:eastAsia="ja-JP"/>
        </w:rPr>
        <w:br w:type="page"/>
      </w:r>
    </w:p>
    <w:p w14:paraId="03D150FC" w14:textId="0FF57B51" w:rsidR="003477B4" w:rsidRPr="004F413C" w:rsidRDefault="003477B4" w:rsidP="003477B4">
      <w:pPr>
        <w:pStyle w:val="3"/>
        <w:rPr>
          <w:rFonts w:ascii="Helvetica" w:eastAsia="STKaiti" w:hAnsi="Helvetica"/>
          <w:lang w:val="en-US" w:eastAsia="ja-JP"/>
        </w:rPr>
      </w:pPr>
      <w:bookmarkStart w:id="12" w:name="_Toc487796101"/>
      <w:r w:rsidRPr="004F413C">
        <w:rPr>
          <w:rFonts w:ascii="Helvetica" w:eastAsia="STKaiti" w:hAnsi="Helvetica"/>
          <w:lang w:val="en-US" w:eastAsia="ja-JP"/>
        </w:rPr>
        <w:lastRenderedPageBreak/>
        <w:t>k.</w:t>
      </w:r>
      <w:r w:rsidR="00C00202" w:rsidRPr="004F413C">
        <w:rPr>
          <w:rFonts w:ascii="Helvetica" w:eastAsia="STKaiti" w:hAnsi="Helvetica"/>
          <w:lang w:val="en-US" w:eastAsia="ja-JP"/>
        </w:rPr>
        <w:t>加解密</w:t>
      </w:r>
      <w:bookmarkEnd w:id="12"/>
    </w:p>
    <w:p w14:paraId="543AE08A" w14:textId="16DF2A86" w:rsidR="00A6000E" w:rsidRPr="004F413C" w:rsidRDefault="00A6000E" w:rsidP="00A6000E">
      <w:pPr>
        <w:rPr>
          <w:rFonts w:ascii="Helvetica" w:eastAsia="STKaiti" w:hAnsi="Helvetica"/>
        </w:rPr>
      </w:pPr>
      <w:r w:rsidRPr="004F413C">
        <w:rPr>
          <w:rFonts w:ascii="Helvetica" w:eastAsia="STKaiti" w:hAnsi="Helvetica"/>
          <w:noProof/>
          <w:lang w:val="en-US"/>
        </w:rPr>
        <w:drawing>
          <wp:inline distT="0" distB="0" distL="0" distR="0" wp14:anchorId="0A6F13C0" wp14:editId="3B7D6096">
            <wp:extent cx="6840855" cy="2261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D04F" w14:textId="0EE6D377" w:rsidR="00711819" w:rsidRPr="004F413C" w:rsidRDefault="00711819" w:rsidP="00711819">
      <w:pPr>
        <w:jc w:val="center"/>
        <w:rPr>
          <w:rFonts w:ascii="Helvetica" w:eastAsia="STKaiti" w:hAnsi="Helvetica"/>
        </w:rPr>
      </w:pPr>
      <w:r w:rsidRPr="004F413C">
        <w:rPr>
          <w:rFonts w:ascii="Helvetica" w:eastAsia="STKaiti" w:hAnsi="Helvetica"/>
        </w:rPr>
        <w:t>图</w:t>
      </w:r>
      <w:r w:rsidRPr="004F413C">
        <w:rPr>
          <w:rFonts w:ascii="Helvetica" w:eastAsia="STKaiti" w:hAnsi="Helvetica"/>
        </w:rPr>
        <w:t>2</w:t>
      </w:r>
    </w:p>
    <w:p w14:paraId="38726D83" w14:textId="2F24DA75" w:rsidR="00A6000E" w:rsidRPr="004F413C" w:rsidRDefault="00A6000E" w:rsidP="003E4A54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每次</w:t>
      </w:r>
      <w:r w:rsidRPr="004F413C">
        <w:rPr>
          <w:rFonts w:ascii="Helvetica" w:hAnsi="Helvetica"/>
        </w:rPr>
        <w:t>login</w:t>
      </w:r>
      <w:r w:rsidRPr="004F413C">
        <w:rPr>
          <w:rFonts w:ascii="Helvetica" w:hAnsi="Helvetica"/>
        </w:rPr>
        <w:t>时，都要求生成一个</w:t>
      </w:r>
      <w:r w:rsidRPr="004F413C">
        <w:rPr>
          <w:rFonts w:ascii="Helvetica" w:hAnsi="Helvetica"/>
        </w:rPr>
        <w:t>8</w:t>
      </w:r>
      <w:r w:rsidRPr="004F413C">
        <w:rPr>
          <w:rFonts w:ascii="Helvetica" w:hAnsi="Helvetica"/>
        </w:rPr>
        <w:t>个</w:t>
      </w:r>
      <w:r w:rsidRPr="004F413C">
        <w:rPr>
          <w:rFonts w:ascii="Helvetica" w:hAnsi="Helvetica"/>
        </w:rPr>
        <w:t>bytes</w:t>
      </w:r>
      <w:r w:rsidRPr="004F413C">
        <w:rPr>
          <w:rFonts w:ascii="Helvetica" w:hAnsi="Helvetica"/>
        </w:rPr>
        <w:t>的随机数，由</w:t>
      </w:r>
      <w:r w:rsidRPr="004F413C">
        <w:rPr>
          <w:rFonts w:ascii="Helvetica" w:hAnsi="Helvetica"/>
        </w:rPr>
        <w:t>Byte[8]</w:t>
      </w:r>
      <w:r w:rsidRPr="004F413C">
        <w:rPr>
          <w:rFonts w:ascii="Helvetica" w:hAnsi="Helvetica"/>
        </w:rPr>
        <w:t>表征</w:t>
      </w:r>
    </w:p>
    <w:p w14:paraId="0C97A4AA" w14:textId="017F6DD0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+ (</w:t>
      </w:r>
      <w:r w:rsidRPr="004F413C">
        <w:rPr>
          <w:rFonts w:ascii="Helvetica" w:hAnsi="Helvetica" w:cs="Bangla Sangam MN"/>
          <w:color w:val="B40062"/>
          <w:lang w:eastAsia="ja-JP"/>
        </w:rPr>
        <w:t>BOOL</w:t>
      </w:r>
      <w:r w:rsidRPr="004F413C">
        <w:rPr>
          <w:rFonts w:ascii="Helvetica" w:hAnsi="Helvetica" w:cs="Bangla Sangam MN"/>
          <w:color w:val="000000"/>
          <w:lang w:eastAsia="ja-JP"/>
        </w:rPr>
        <w:t>)getRandPro:(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*)prand Len:(</w:t>
      </w:r>
      <w:r w:rsidRPr="004F413C">
        <w:rPr>
          <w:rFonts w:ascii="Helvetica" w:hAnsi="Helvetica" w:cs="Bangla Sangam MN"/>
          <w:color w:val="B40062"/>
          <w:lang w:eastAsia="ja-JP"/>
        </w:rPr>
        <w:t>int</w:t>
      </w:r>
      <w:r w:rsidRPr="004F413C">
        <w:rPr>
          <w:rFonts w:ascii="Helvetica" w:hAnsi="Helvetica" w:cs="Bangla Sangam MN"/>
          <w:color w:val="000000"/>
          <w:lang w:eastAsia="ja-JP"/>
        </w:rPr>
        <w:t>)len {</w:t>
      </w:r>
    </w:p>
    <w:p w14:paraId="3094BA1E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2E0D6E"/>
          <w:lang w:eastAsia="ja-JP"/>
        </w:rPr>
        <w:t>srand</w:t>
      </w:r>
      <w:r w:rsidRPr="004F413C">
        <w:rPr>
          <w:rFonts w:ascii="Helvetica" w:hAnsi="Helvetica" w:cs="Bangla Sangam MN"/>
          <w:color w:val="000000"/>
          <w:lang w:eastAsia="ja-JP"/>
        </w:rPr>
        <w:t>((</w:t>
      </w:r>
      <w:r w:rsidRPr="004F413C">
        <w:rPr>
          <w:rFonts w:ascii="Helvetica" w:hAnsi="Helvetica" w:cs="Bangla Sangam MN"/>
          <w:color w:val="B40062"/>
          <w:lang w:eastAsia="ja-JP"/>
        </w:rPr>
        <w:t>int</w:t>
      </w:r>
      <w:r w:rsidRPr="004F413C">
        <w:rPr>
          <w:rFonts w:ascii="Helvetica" w:hAnsi="Helvetica" w:cs="Bangla Sangam MN"/>
          <w:color w:val="000000"/>
          <w:lang w:eastAsia="ja-JP"/>
        </w:rPr>
        <w:t>)</w:t>
      </w:r>
      <w:r w:rsidRPr="004F413C">
        <w:rPr>
          <w:rFonts w:ascii="Helvetica" w:hAnsi="Helvetica" w:cs="Bangla Sangam MN"/>
          <w:color w:val="2E0D6E"/>
          <w:lang w:eastAsia="ja-JP"/>
        </w:rPr>
        <w:t>time</w:t>
      </w:r>
      <w:r w:rsidRPr="004F413C">
        <w:rPr>
          <w:rFonts w:ascii="Helvetica" w:hAnsi="Helvetica" w:cs="Bangla Sangam MN"/>
          <w:color w:val="000000"/>
          <w:lang w:eastAsia="ja-JP"/>
        </w:rPr>
        <w:t>(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));</w:t>
      </w:r>
    </w:p>
    <w:p w14:paraId="54B4D8C1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(prand,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, len);</w:t>
      </w:r>
    </w:p>
    <w:p w14:paraId="38EC455F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</w:t>
      </w:r>
      <w:r w:rsidRPr="004F413C">
        <w:rPr>
          <w:rFonts w:ascii="Helvetica" w:hAnsi="Helvetica" w:cs="Bangla Sangam MN"/>
          <w:color w:val="B40062"/>
          <w:lang w:eastAsia="ja-JP"/>
        </w:rPr>
        <w:t>int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;i&lt;len;i++)</w:t>
      </w:r>
    </w:p>
    <w:p w14:paraId="135548A1" w14:textId="10BD87E3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prand[i]=(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>)</w:t>
      </w:r>
      <w:r w:rsidRPr="004F413C">
        <w:rPr>
          <w:rFonts w:ascii="Helvetica" w:hAnsi="Helvetica" w:cs="Bangla Sangam MN"/>
          <w:color w:val="643820"/>
          <w:lang w:eastAsia="ja-JP"/>
        </w:rPr>
        <w:t>random</w:t>
      </w:r>
      <w:r w:rsidRPr="004F413C">
        <w:rPr>
          <w:rFonts w:ascii="Helvetica" w:hAnsi="Helvetica" w:cs="Bangla Sangam MN"/>
          <w:color w:val="000000"/>
          <w:lang w:eastAsia="ja-JP"/>
        </w:rPr>
        <w:t>(</w:t>
      </w:r>
      <w:r w:rsidRPr="004F413C">
        <w:rPr>
          <w:rFonts w:ascii="Helvetica" w:hAnsi="Helvetica" w:cs="Bangla Sangam MN"/>
          <w:color w:val="000BFF"/>
          <w:lang w:eastAsia="ja-JP"/>
        </w:rPr>
        <w:t>255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49D0157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YES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</w:p>
    <w:p w14:paraId="33DD84C2" w14:textId="790CEBFD" w:rsidR="00A6000E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}</w:t>
      </w:r>
    </w:p>
    <w:p w14:paraId="309A7FBF" w14:textId="313C68C1" w:rsidR="00B775EF" w:rsidRPr="004F413C" w:rsidRDefault="00B775EF" w:rsidP="003E4A54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 w:cs="Songti SC"/>
          <w:lang w:eastAsia="ja-JP"/>
        </w:rPr>
        <w:t>根据</w:t>
      </w:r>
      <w:r w:rsidRPr="004F413C">
        <w:rPr>
          <w:rFonts w:ascii="Helvetica" w:hAnsi="Helvetica" w:cs="Songti SC"/>
          <w:lang w:eastAsia="ja-JP"/>
        </w:rPr>
        <w:t xml:space="preserve"> </w:t>
      </w:r>
      <w:r w:rsidR="003E4A54" w:rsidRPr="004F413C">
        <w:rPr>
          <w:rFonts w:ascii="Helvetica" w:hAnsi="Helvetica" w:cs="Bangla Sangam MN"/>
          <w:color w:val="448993"/>
          <w:lang w:eastAsia="ja-JP"/>
        </w:rPr>
        <w:t>meshName</w:t>
      </w:r>
      <w:r w:rsidRPr="004F413C">
        <w:rPr>
          <w:rFonts w:ascii="Helvetica" w:hAnsi="Helvetica" w:cs="Songti SC"/>
          <w:lang w:eastAsia="ja-JP"/>
        </w:rPr>
        <w:t>、</w:t>
      </w:r>
      <w:r w:rsidR="003E4A54" w:rsidRPr="004F413C">
        <w:rPr>
          <w:rFonts w:ascii="Helvetica" w:hAnsi="Helvetica" w:cs="Bangla Sangam MN"/>
          <w:color w:val="448993"/>
          <w:lang w:eastAsia="ja-JP"/>
        </w:rPr>
        <w:t>p</w:t>
      </w:r>
      <w:r w:rsidRPr="004F413C">
        <w:rPr>
          <w:rFonts w:ascii="Helvetica" w:hAnsi="Helvetica" w:cs="Bangla Sangam MN"/>
          <w:color w:val="448993"/>
          <w:lang w:eastAsia="ja-JP"/>
        </w:rPr>
        <w:t>assword</w:t>
      </w:r>
      <w:r w:rsidRPr="004F413C">
        <w:rPr>
          <w:rFonts w:ascii="Helvetica" w:hAnsi="Helvetica" w:cs="Songti SC"/>
          <w:lang w:eastAsia="ja-JP"/>
        </w:rPr>
        <w:t>、</w:t>
      </w:r>
      <w:r w:rsidRPr="004F413C">
        <w:rPr>
          <w:rFonts w:ascii="Helvetica" w:hAnsi="Helvetica" w:cs="Bangla Sangam MN"/>
          <w:color w:val="448993"/>
          <w:lang w:eastAsia="ja-JP"/>
        </w:rPr>
        <w:t>loginRand</w:t>
      </w:r>
      <w:r w:rsidRPr="004F413C">
        <w:rPr>
          <w:rFonts w:ascii="Helvetica" w:hAnsi="Helvetica" w:cs="Songti SC"/>
          <w:lang w:eastAsia="ja-JP"/>
        </w:rPr>
        <w:t>这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3 </w:t>
      </w:r>
      <w:r w:rsidRPr="004F413C">
        <w:rPr>
          <w:rFonts w:ascii="Helvetica" w:hAnsi="Helvetica" w:cs="Songti SC"/>
          <w:lang w:eastAsia="ja-JP"/>
        </w:rPr>
        <w:t>个参数生成一个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sk</w:t>
      </w:r>
      <w:r w:rsidRPr="004F413C">
        <w:rPr>
          <w:rFonts w:ascii="Helvetica" w:hAnsi="Helvetica" w:cs="Songti SC"/>
          <w:lang w:eastAsia="ja-JP"/>
        </w:rPr>
        <w:t>，然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 w:cs="Songti SC"/>
          <w:lang w:eastAsia="ja-JP"/>
        </w:rPr>
        <w:t>后把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 w:cs="Bangla Sangam MN"/>
          <w:color w:val="448993"/>
          <w:lang w:eastAsia="ja-JP"/>
        </w:rPr>
        <w:t>loginRand</w:t>
      </w:r>
      <w:r w:rsidRPr="004F413C">
        <w:rPr>
          <w:rFonts w:ascii="Helvetica" w:hAnsi="Helvetica" w:cs="Songti SC"/>
          <w:lang w:eastAsia="ja-JP"/>
        </w:rPr>
        <w:t>和生成的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sk </w:t>
      </w:r>
      <w:r w:rsidRPr="004F413C">
        <w:rPr>
          <w:rFonts w:ascii="Helvetica" w:hAnsi="Helvetica" w:cs="Songti SC"/>
          <w:lang w:eastAsia="ja-JP"/>
        </w:rPr>
        <w:t>的低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8 </w:t>
      </w:r>
      <w:r w:rsidRPr="004F413C">
        <w:rPr>
          <w:rFonts w:ascii="Helvetica" w:hAnsi="Helvetica" w:cs="Songti SC"/>
          <w:lang w:eastAsia="ja-JP"/>
        </w:rPr>
        <w:t>个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byte(</w:t>
      </w:r>
      <w:r w:rsidRPr="004F413C">
        <w:rPr>
          <w:rFonts w:ascii="Helvetica" w:hAnsi="Helvetica" w:cs="Songti SC"/>
          <w:lang w:eastAsia="ja-JP"/>
        </w:rPr>
        <w:t>校验用</w:t>
      </w:r>
      <w:r w:rsidRPr="004F413C">
        <w:rPr>
          <w:rFonts w:ascii="Helvetica" w:hAnsi="Helvetica"/>
          <w:lang w:eastAsia="ja-JP"/>
        </w:rPr>
        <w:t>)</w:t>
      </w:r>
      <w:r w:rsidRPr="004F413C">
        <w:rPr>
          <w:rFonts w:ascii="Helvetica" w:hAnsi="Helvetica" w:cs="Songti SC"/>
          <w:lang w:eastAsia="ja-JP"/>
        </w:rPr>
        <w:t>一起发送给</w:t>
      </w:r>
      <w:r w:rsidR="00C00202" w:rsidRPr="004F413C">
        <w:rPr>
          <w:rFonts w:ascii="Helvetica" w:hAnsi="Helvetica" w:cs="Songti SC"/>
          <w:lang w:eastAsia="ja-JP"/>
        </w:rPr>
        <w:t>模块</w:t>
      </w:r>
    </w:p>
    <w:p w14:paraId="57F41D00" w14:textId="43719FD1" w:rsidR="00B775EF" w:rsidRPr="004F413C" w:rsidRDefault="00B775EF" w:rsidP="003E4A54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aes_att_er (</w:t>
      </w:r>
      <w:r w:rsidR="003E4A54" w:rsidRPr="004F413C">
        <w:rPr>
          <w:rFonts w:ascii="Helvetica" w:hAnsi="Helvetica" w:cs="Bangla Sangam MN"/>
          <w:color w:val="448993"/>
          <w:lang w:eastAsia="ja-JP"/>
        </w:rPr>
        <w:t>meshName</w:t>
      </w:r>
      <w:r w:rsidRPr="004F413C">
        <w:rPr>
          <w:rFonts w:ascii="Helvetica" w:hAnsi="Helvetica"/>
          <w:lang w:eastAsia="ja-JP"/>
        </w:rPr>
        <w:t xml:space="preserve">, </w:t>
      </w:r>
      <w:r w:rsidR="003E4A54" w:rsidRPr="004F413C">
        <w:rPr>
          <w:rFonts w:ascii="Helvetica" w:hAnsi="Helvetica" w:cs="Bangla Sangam MN"/>
          <w:color w:val="448993"/>
          <w:lang w:eastAsia="ja-JP"/>
        </w:rPr>
        <w:t>password</w:t>
      </w:r>
      <w:r w:rsidRPr="004F413C">
        <w:rPr>
          <w:rFonts w:ascii="Helvetica" w:hAnsi="Helvetica"/>
          <w:lang w:eastAsia="ja-JP"/>
        </w:rPr>
        <w:t xml:space="preserve">, </w:t>
      </w:r>
      <w:r w:rsidR="003E4A54" w:rsidRPr="004F413C">
        <w:rPr>
          <w:rFonts w:ascii="Helvetica" w:hAnsi="Helvetica" w:cs="Bangla Sangam MN"/>
          <w:color w:val="448993"/>
          <w:lang w:eastAsia="ja-JP"/>
        </w:rPr>
        <w:t>loginRand</w:t>
      </w:r>
      <w:r w:rsidRPr="004F413C">
        <w:rPr>
          <w:rFonts w:ascii="Helvetica" w:hAnsi="Helvetica"/>
          <w:lang w:eastAsia="ja-JP"/>
        </w:rPr>
        <w:t>, pcmd + 1)</w:t>
      </w:r>
      <w:r w:rsidRPr="004F413C">
        <w:rPr>
          <w:rFonts w:ascii="Helvetica" w:hAnsi="Helvetica"/>
          <w:lang w:eastAsia="ja-JP"/>
        </w:rPr>
        <w:t>转化成</w:t>
      </w:r>
      <w:r w:rsidRPr="004F413C">
        <w:rPr>
          <w:rFonts w:ascii="Helvetica" w:hAnsi="Helvetica"/>
          <w:lang w:eastAsia="ja-JP"/>
        </w:rPr>
        <w:t>oc</w:t>
      </w:r>
      <w:r w:rsidRPr="004F413C">
        <w:rPr>
          <w:rFonts w:ascii="Helvetica" w:hAnsi="Helvetica"/>
          <w:lang w:eastAsia="ja-JP"/>
        </w:rPr>
        <w:t>写法，如下</w:t>
      </w:r>
      <w:r w:rsidRPr="004F413C">
        <w:rPr>
          <w:rFonts w:ascii="Helvetica" w:hAnsi="Helvetica"/>
          <w:lang w:eastAsia="ja-JP"/>
        </w:rPr>
        <w:t>:</w:t>
      </w:r>
      <w:r w:rsidRPr="004F413C">
        <w:rPr>
          <w:rFonts w:ascii="Helvetica" w:eastAsia="MS Mincho" w:hAnsi="Helvetica" w:cs="MS Mincho"/>
          <w:lang w:eastAsia="ja-JP"/>
        </w:rPr>
        <w:t> </w:t>
      </w:r>
    </w:p>
    <w:p w14:paraId="0D97F3AF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+ (</w:t>
      </w:r>
      <w:r w:rsidRPr="004F413C">
        <w:rPr>
          <w:rFonts w:ascii="Helvetica" w:hAnsi="Helvetica" w:cs="Bangla Sangam MN"/>
          <w:color w:val="B40062"/>
          <w:lang w:eastAsia="ja-JP"/>
        </w:rPr>
        <w:t>BOOL</w:t>
      </w:r>
      <w:r w:rsidRPr="004F413C">
        <w:rPr>
          <w:rFonts w:ascii="Helvetica" w:hAnsi="Helvetica" w:cs="Bangla Sangam MN"/>
          <w:color w:val="000000"/>
          <w:lang w:eastAsia="ja-JP"/>
        </w:rPr>
        <w:t>)encryptPair:(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*)uName Pas:(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*)uPas Prand:(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*)prand PResult:(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*)presult {</w:t>
      </w:r>
    </w:p>
    <w:p w14:paraId="196C333A" w14:textId="1DBDB414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*tmpNetworkName</w:t>
      </w:r>
      <w:r w:rsidR="00F67A4B">
        <w:rPr>
          <w:rFonts w:ascii="Helvetica" w:hAnsi="Helvetica" w:cs="Bangla Sangam MN" w:hint="eastAsia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=</w:t>
      </w:r>
      <w:r w:rsidR="00F67A4B">
        <w:rPr>
          <w:rFonts w:ascii="Helvetica" w:hAnsi="Helvetica" w:cs="Bangla Sangam MN" w:hint="eastAsia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(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*)[uName </w:t>
      </w:r>
      <w:r w:rsidRPr="004F413C">
        <w:rPr>
          <w:rFonts w:ascii="Helvetica" w:hAnsi="Helvetica" w:cs="Bangla Sangam MN"/>
          <w:color w:val="2E0D6E"/>
          <w:lang w:eastAsia="ja-JP"/>
        </w:rPr>
        <w:t>cStringUsingEncoding</w:t>
      </w:r>
      <w:r w:rsidRPr="004F413C">
        <w:rPr>
          <w:rFonts w:ascii="Helvetica" w:hAnsi="Helvetica" w:cs="Bangla Sangam MN"/>
          <w:color w:val="000000"/>
          <w:lang w:eastAsia="ja-JP"/>
        </w:rPr>
        <w:t>:</w:t>
      </w:r>
      <w:r w:rsidRPr="004F413C">
        <w:rPr>
          <w:rFonts w:ascii="Helvetica" w:hAnsi="Helvetica" w:cs="Bangla Sangam MN"/>
          <w:color w:val="2E0D6E"/>
          <w:lang w:eastAsia="ja-JP"/>
        </w:rPr>
        <w:t>NSUTF8StringEncoding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66F609D1" w14:textId="21439F22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*tmpPassword</w:t>
      </w:r>
      <w:r w:rsidR="00F67A4B">
        <w:rPr>
          <w:rFonts w:ascii="Helvetica" w:hAnsi="Helvetica" w:cs="Bangla Sangam MN" w:hint="eastAsia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=</w:t>
      </w:r>
      <w:r w:rsidR="00F67A4B">
        <w:rPr>
          <w:rFonts w:ascii="Helvetica" w:hAnsi="Helvetica" w:cs="Bangla Sangam MN" w:hint="eastAsia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(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="00F67A4B"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*)[uPas </w:t>
      </w:r>
      <w:r w:rsidRPr="004F413C">
        <w:rPr>
          <w:rFonts w:ascii="Helvetica" w:hAnsi="Helvetica" w:cs="Bangla Sangam MN"/>
          <w:color w:val="2E0D6E"/>
          <w:lang w:eastAsia="ja-JP"/>
        </w:rPr>
        <w:t>cStringUsingEncoding</w:t>
      </w:r>
      <w:r w:rsidRPr="004F413C">
        <w:rPr>
          <w:rFonts w:ascii="Helvetica" w:hAnsi="Helvetica" w:cs="Bangla Sangam MN"/>
          <w:color w:val="000000"/>
          <w:lang w:eastAsia="ja-JP"/>
        </w:rPr>
        <w:t>:</w:t>
      </w:r>
      <w:r w:rsidRPr="004F413C">
        <w:rPr>
          <w:rFonts w:ascii="Helvetica" w:hAnsi="Helvetica" w:cs="Bangla Sangam MN"/>
          <w:color w:val="2E0D6E"/>
          <w:lang w:eastAsia="ja-JP"/>
        </w:rPr>
        <w:t>NSUTF8StringEncoding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07E3774A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  <w:t>pNetworkName[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3C63F5A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  <w:t>pPassword[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61D2C74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(pNetworkName,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6E32D111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(pPassword,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2E8B6BD1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(pNetworkName, tmpNetworkName, </w:t>
      </w:r>
      <w:r w:rsidRPr="004F413C">
        <w:rPr>
          <w:rFonts w:ascii="Helvetica" w:hAnsi="Helvetica" w:cs="Bangla Sangam MN"/>
          <w:color w:val="2E0D6E"/>
          <w:lang w:eastAsia="ja-JP"/>
        </w:rPr>
        <w:t>strlen</w:t>
      </w:r>
      <w:r w:rsidRPr="004F413C">
        <w:rPr>
          <w:rFonts w:ascii="Helvetica" w:hAnsi="Helvetica" w:cs="Bangla Sangam MN"/>
          <w:color w:val="000000"/>
          <w:lang w:eastAsia="ja-JP"/>
        </w:rPr>
        <w:t>((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*)tmpNetworkName));</w:t>
      </w:r>
    </w:p>
    <w:p w14:paraId="35B40778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(pPassword, tmpPassword, </w:t>
      </w:r>
      <w:r w:rsidRPr="004F413C">
        <w:rPr>
          <w:rFonts w:ascii="Helvetica" w:hAnsi="Helvetica" w:cs="Bangla Sangam MN"/>
          <w:color w:val="2E0D6E"/>
          <w:lang w:eastAsia="ja-JP"/>
        </w:rPr>
        <w:t>strlen</w:t>
      </w:r>
      <w:r w:rsidRPr="004F413C">
        <w:rPr>
          <w:rFonts w:ascii="Helvetica" w:hAnsi="Helvetica" w:cs="Bangla Sangam MN"/>
          <w:color w:val="000000"/>
          <w:lang w:eastAsia="ja-JP"/>
        </w:rPr>
        <w:t>((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*)tmpPassword));</w:t>
      </w:r>
    </w:p>
    <w:p w14:paraId="54458193" w14:textId="48DE3E3B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sk[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d[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r[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0988C883" w14:textId="3914C4BA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lastRenderedPageBreak/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</w:t>
      </w:r>
      <w:r w:rsidR="003E4A54" w:rsidRPr="004F413C">
        <w:rPr>
          <w:rFonts w:ascii="Helvetica" w:hAnsi="Helvetica" w:cs="Bangla Sangam MN"/>
          <w:color w:val="B40062"/>
          <w:lang w:eastAsia="ja-JP"/>
        </w:rPr>
        <w:t>int</w:t>
      </w:r>
      <w:r w:rsidR="003E4A54"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 i&lt;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; i++) {</w:t>
      </w:r>
    </w:p>
    <w:p w14:paraId="5F80F07A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d[i] = pNetworkName[i] ^ pPassword[i];</w:t>
      </w:r>
    </w:p>
    <w:p w14:paraId="70965C92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}</w:t>
      </w:r>
    </w:p>
    <w:p w14:paraId="536A4E97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(sk, prand,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3055D2F2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(sk +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678A4A74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203C3F"/>
          <w:lang w:eastAsia="ja-JP"/>
        </w:rPr>
        <w:t>aes_att_encryption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(sk, d, r);</w:t>
      </w:r>
    </w:p>
    <w:p w14:paraId="3F573B5A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(presult, prand,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108CC52A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(presult+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r,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03748B18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if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(!(</w:t>
      </w:r>
      <w:r w:rsidRPr="004F413C">
        <w:rPr>
          <w:rFonts w:ascii="Helvetica" w:hAnsi="Helvetica" w:cs="Bangla Sangam MN"/>
          <w:color w:val="2E0D6E"/>
          <w:lang w:eastAsia="ja-JP"/>
        </w:rPr>
        <w:t>memcmp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(prand, presult,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)))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YES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</w:p>
    <w:p w14:paraId="2908B8FD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NO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</w:p>
    <w:p w14:paraId="6A0C8628" w14:textId="7D838FF5" w:rsidR="003E4A54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}</w:t>
      </w:r>
    </w:p>
    <w:p w14:paraId="5796FB1C" w14:textId="758B718D" w:rsidR="00864583" w:rsidRPr="004F413C" w:rsidRDefault="00864583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当手机收到模块返回的</w:t>
      </w:r>
      <w:r w:rsidRPr="004F413C">
        <w:rPr>
          <w:rFonts w:ascii="Helvetica" w:hAnsi="Helvetica" w:cs="Bangla Sangam MN"/>
          <w:color w:val="448993"/>
          <w:lang w:eastAsia="ja-JP"/>
        </w:rPr>
        <w:t>response</w:t>
      </w:r>
      <w:r w:rsidRPr="004F413C">
        <w:rPr>
          <w:rFonts w:ascii="Helvetica" w:hAnsi="Helvetica" w:cs="Bangla Sangam MN"/>
          <w:color w:val="000000"/>
          <w:lang w:eastAsia="ja-JP"/>
        </w:rPr>
        <w:t>后，结合</w:t>
      </w:r>
      <w:r w:rsidRPr="004F413C">
        <w:rPr>
          <w:rFonts w:ascii="Helvetica" w:hAnsi="Helvetica" w:cs="Bangla Sangam MN"/>
          <w:color w:val="448993"/>
          <w:lang w:eastAsia="ja-JP"/>
        </w:rPr>
        <w:t>response</w:t>
      </w:r>
      <w:r w:rsidRPr="004F413C">
        <w:rPr>
          <w:rFonts w:ascii="Helvetica" w:hAnsi="Helvetica" w:cs="Bangla Sangam MN"/>
          <w:color w:val="000000"/>
          <w:lang w:eastAsia="ja-JP"/>
        </w:rPr>
        <w:t>的</w:t>
      </w:r>
      <w:r w:rsidRPr="004F413C">
        <w:rPr>
          <w:rFonts w:ascii="Helvetica" w:hAnsi="Helvetica" w:cs="Bangla Sangam MN"/>
          <w:color w:val="448993"/>
          <w:lang w:eastAsia="ja-JP"/>
        </w:rPr>
        <w:t>data</w:t>
      </w:r>
      <w:r w:rsidRPr="004F413C">
        <w:rPr>
          <w:rFonts w:ascii="Helvetica" w:hAnsi="Helvetica" w:cs="Bangla Sangam MN"/>
          <w:color w:val="000000"/>
          <w:lang w:eastAsia="ja-JP"/>
        </w:rPr>
        <w:t>和</w:t>
      </w:r>
      <w:r w:rsidRPr="004F413C">
        <w:rPr>
          <w:rFonts w:ascii="Helvetica" w:hAnsi="Helvetica" w:cs="Bangla Sangam MN"/>
          <w:color w:val="448993"/>
          <w:lang w:eastAsia="ja-JP"/>
        </w:rPr>
        <w:t>meshName</w:t>
      </w:r>
      <w:r w:rsidRPr="004F413C">
        <w:rPr>
          <w:rFonts w:ascii="Helvetica" w:hAnsi="Helvetica" w:cs="Bangla Sangam MN"/>
          <w:color w:val="000000"/>
          <w:lang w:eastAsia="ja-JP"/>
        </w:rPr>
        <w:t>、</w:t>
      </w:r>
      <w:r w:rsidRPr="004F413C">
        <w:rPr>
          <w:rFonts w:ascii="Helvetica" w:hAnsi="Helvetica" w:cs="Bangla Sangam MN"/>
          <w:color w:val="448993"/>
          <w:lang w:eastAsia="ja-JP"/>
        </w:rPr>
        <w:t>password</w:t>
      </w:r>
      <w:r w:rsidRPr="004F413C">
        <w:rPr>
          <w:rFonts w:ascii="Helvetica" w:hAnsi="Helvetica" w:cs="Bangla Sangam MN"/>
          <w:color w:val="000000"/>
          <w:lang w:eastAsia="ja-JP"/>
        </w:rPr>
        <w:t>，以及</w:t>
      </w:r>
      <w:r w:rsidRPr="004F413C">
        <w:rPr>
          <w:rFonts w:ascii="Helvetica" w:hAnsi="Helvetica" w:cs="Bangla Sangam MN"/>
          <w:color w:val="448993"/>
          <w:lang w:eastAsia="ja-JP"/>
        </w:rPr>
        <w:t>loginRand</w:t>
      </w:r>
      <w:r w:rsidRPr="004F413C">
        <w:rPr>
          <w:rFonts w:ascii="Helvetica" w:hAnsi="Helvetica" w:cs="Bangla Sangam MN"/>
          <w:lang w:eastAsia="ja-JP"/>
        </w:rPr>
        <w:t>生成加解密所需要的</w:t>
      </w:r>
      <w:r w:rsidRPr="004F413C">
        <w:rPr>
          <w:rFonts w:ascii="Helvetica" w:hAnsi="Helvetica" w:cs="Bangla Sangam MN"/>
          <w:color w:val="448993"/>
          <w:lang w:eastAsia="ja-JP"/>
        </w:rPr>
        <w:t>sectionKey</w:t>
      </w:r>
      <w:r w:rsidR="003E4A54" w:rsidRPr="004F413C">
        <w:rPr>
          <w:rFonts w:ascii="Helvetica" w:hAnsi="Helvetica" w:cs="Bangla Sangam MN"/>
          <w:color w:val="448993"/>
          <w:lang w:eastAsia="ja-JP"/>
        </w:rPr>
        <w:t>，</w:t>
      </w:r>
    </w:p>
    <w:p w14:paraId="6F4193A9" w14:textId="64E05FC2" w:rsidR="00864583" w:rsidRPr="004F413C" w:rsidRDefault="00864583" w:rsidP="003E4A54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aes_att_get_sk (</w:t>
      </w:r>
      <w:r w:rsidRPr="004F413C">
        <w:rPr>
          <w:rFonts w:ascii="Helvetica" w:hAnsi="Helvetica" w:cs="Bangla Sangam MN"/>
          <w:color w:val="448993"/>
          <w:lang w:eastAsia="ja-JP"/>
        </w:rPr>
        <w:t>meshName</w:t>
      </w:r>
      <w:r w:rsidRPr="004F413C">
        <w:rPr>
          <w:rFonts w:ascii="Helvetica" w:hAnsi="Helvetica"/>
          <w:lang w:eastAsia="ja-JP"/>
        </w:rPr>
        <w:t xml:space="preserve">, </w:t>
      </w:r>
      <w:r w:rsidRPr="004F413C">
        <w:rPr>
          <w:rFonts w:ascii="Helvetica" w:hAnsi="Helvetica" w:cs="Bangla Sangam MN"/>
          <w:color w:val="448993"/>
          <w:lang w:eastAsia="ja-JP"/>
        </w:rPr>
        <w:t>password</w:t>
      </w:r>
      <w:r w:rsidRPr="004F413C">
        <w:rPr>
          <w:rFonts w:ascii="Helvetica" w:hAnsi="Helvetica"/>
          <w:lang w:eastAsia="ja-JP"/>
        </w:rPr>
        <w:t xml:space="preserve">, </w:t>
      </w:r>
      <w:r w:rsidRPr="004F413C">
        <w:rPr>
          <w:rFonts w:ascii="Helvetica" w:hAnsi="Helvetica" w:cs="Bangla Sangam MN"/>
          <w:color w:val="448993"/>
          <w:lang w:eastAsia="ja-JP"/>
        </w:rPr>
        <w:t>loginRand</w:t>
      </w:r>
      <w:r w:rsidRPr="004F413C">
        <w:rPr>
          <w:rFonts w:ascii="Helvetica" w:hAnsi="Helvetica"/>
          <w:lang w:eastAsia="ja-JP"/>
        </w:rPr>
        <w:t xml:space="preserve">, </w:t>
      </w:r>
      <w:r w:rsidRPr="004F413C">
        <w:rPr>
          <w:rFonts w:ascii="Helvetica" w:hAnsi="Helvetica" w:cs="Bangla Sangam MN"/>
          <w:color w:val="448993"/>
          <w:lang w:eastAsia="ja-JP"/>
        </w:rPr>
        <w:t>data</w:t>
      </w:r>
      <w:r w:rsidRPr="004F413C">
        <w:rPr>
          <w:rFonts w:ascii="Helvetica" w:hAnsi="Helvetica"/>
          <w:lang w:eastAsia="ja-JP"/>
        </w:rPr>
        <w:t xml:space="preserve">, </w:t>
      </w:r>
      <w:r w:rsidRPr="004F413C">
        <w:rPr>
          <w:rFonts w:ascii="Helvetica" w:hAnsi="Helvetica" w:cs="Bangla Sangam MN"/>
          <w:color w:val="448993"/>
          <w:lang w:eastAsia="ja-JP"/>
        </w:rPr>
        <w:t>sectionKey</w:t>
      </w:r>
      <w:r w:rsidRPr="004F413C">
        <w:rPr>
          <w:rFonts w:ascii="Helvetica" w:hAnsi="Helvetica"/>
          <w:lang w:eastAsia="ja-JP"/>
        </w:rPr>
        <w:t xml:space="preserve">) </w:t>
      </w:r>
      <w:r w:rsidRPr="004F413C">
        <w:rPr>
          <w:rFonts w:ascii="Helvetica" w:hAnsi="Helvetica"/>
          <w:lang w:eastAsia="ja-JP"/>
        </w:rPr>
        <w:t>转换成</w:t>
      </w:r>
      <w:r w:rsidR="003E4A54" w:rsidRPr="004F413C">
        <w:rPr>
          <w:rFonts w:ascii="Helvetica" w:hAnsi="Helvetica"/>
          <w:lang w:eastAsia="ja-JP"/>
        </w:rPr>
        <w:t>OC</w:t>
      </w:r>
      <w:r w:rsidRPr="004F413C">
        <w:rPr>
          <w:rFonts w:ascii="Helvetica" w:hAnsi="Helvetica"/>
          <w:lang w:eastAsia="ja-JP"/>
        </w:rPr>
        <w:t>写法：</w:t>
      </w:r>
    </w:p>
    <w:p w14:paraId="70A9DDF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+ (</w:t>
      </w:r>
      <w:r w:rsidRPr="004F413C">
        <w:rPr>
          <w:rFonts w:ascii="Helvetica" w:hAnsi="Helvetica" w:cs="Bangla Sangam MN"/>
          <w:color w:val="B40062"/>
          <w:lang w:eastAsia="ja-JP"/>
        </w:rPr>
        <w:t>BOOL</w:t>
      </w:r>
      <w:r w:rsidRPr="004F413C">
        <w:rPr>
          <w:rFonts w:ascii="Helvetica" w:hAnsi="Helvetica" w:cs="Bangla Sangam MN"/>
          <w:color w:val="000000"/>
          <w:lang w:eastAsia="ja-JP"/>
        </w:rPr>
        <w:t>)getSectionKey:(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*)uName Pas:(</w:t>
      </w:r>
      <w:r w:rsidRPr="004F413C">
        <w:rPr>
          <w:rFonts w:ascii="Helvetica" w:hAnsi="Helvetica" w:cs="Bangla Sangam MN"/>
          <w:color w:val="4D009E"/>
          <w:lang w:eastAsia="ja-JP"/>
        </w:rPr>
        <w:t>NSString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*)uPas Prandm:(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*)prandm Prands:(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*)prands PResult:(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*)presult {</w:t>
      </w:r>
    </w:p>
    <w:p w14:paraId="3FB42C62" w14:textId="12E42311" w:rsidR="00E643A5" w:rsidRPr="00F67A4B" w:rsidRDefault="00E643A5" w:rsidP="003E4A54">
      <w:pPr>
        <w:pStyle w:val="12"/>
        <w:rPr>
          <w:rFonts w:ascii="Helvetica Light" w:hAnsi="Helvetica Light" w:cs="Bangla Sangam MN"/>
          <w:color w:val="000000"/>
          <w:lang w:eastAsia="ja-JP"/>
        </w:rPr>
      </w:pPr>
      <w:r w:rsidRPr="00F67A4B">
        <w:rPr>
          <w:rFonts w:ascii="Helvetica" w:hAnsi="Helvetica" w:cs="Bangla Sangam MN"/>
          <w:color w:val="000000"/>
          <w:lang w:eastAsia="ja-JP"/>
        </w:rPr>
        <w:t xml:space="preserve">    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F67A4B">
        <w:rPr>
          <w:rFonts w:ascii="Helvetica Light" w:hAnsi="Helvetica Light" w:cs="Bangla Sangam MN"/>
          <w:color w:val="000000"/>
          <w:lang w:eastAsia="ja-JP"/>
        </w:rPr>
        <w:t xml:space="preserve"> *tmpNetworkName</w:t>
      </w:r>
      <w:r w:rsidR="00F67A4B">
        <w:rPr>
          <w:rFonts w:ascii="Helvetica Light" w:hAnsi="Helvetica Light" w:cs="Bangla Sangam MN" w:hint="eastAsia"/>
          <w:color w:val="000000"/>
          <w:lang w:eastAsia="ja-JP"/>
        </w:rPr>
        <w:t xml:space="preserve"> </w:t>
      </w:r>
      <w:r w:rsidRPr="00F67A4B">
        <w:rPr>
          <w:rFonts w:ascii="Helvetica Light" w:hAnsi="Helvetica Light" w:cs="Bangla Sangam MN"/>
          <w:color w:val="000000"/>
          <w:lang w:eastAsia="ja-JP"/>
        </w:rPr>
        <w:t>=</w:t>
      </w:r>
      <w:r w:rsidR="00F67A4B">
        <w:rPr>
          <w:rFonts w:ascii="Helvetica Light" w:hAnsi="Helvetica Light" w:cs="Bangla Sangam MN" w:hint="eastAsia"/>
          <w:color w:val="000000"/>
          <w:lang w:eastAsia="ja-JP"/>
        </w:rPr>
        <w:t xml:space="preserve"> </w:t>
      </w:r>
      <w:r w:rsidRPr="00F67A4B">
        <w:rPr>
          <w:rFonts w:ascii="Helvetica Light" w:hAnsi="Helvetica Light" w:cs="Bangla Sangam MN"/>
          <w:color w:val="000000"/>
          <w:lang w:eastAsia="ja-JP"/>
        </w:rPr>
        <w:t>(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="00F67A4B" w:rsidRPr="00F67A4B">
        <w:rPr>
          <w:rFonts w:ascii="Helvetica Light" w:hAnsi="Helvetica Light" w:cs="Bangla Sangam MN"/>
          <w:color w:val="000000"/>
          <w:lang w:eastAsia="ja-JP"/>
        </w:rPr>
        <w:t xml:space="preserve"> </w:t>
      </w:r>
      <w:r w:rsidR="00F67A4B">
        <w:rPr>
          <w:rFonts w:ascii="Helvetica Light" w:hAnsi="Helvetica Light" w:cs="Bangla Sangam MN" w:hint="eastAsia"/>
          <w:color w:val="000000"/>
          <w:lang w:eastAsia="ja-JP"/>
        </w:rPr>
        <w:t xml:space="preserve"> </w:t>
      </w:r>
      <w:r w:rsidRPr="00F67A4B">
        <w:rPr>
          <w:rFonts w:ascii="Helvetica Light" w:hAnsi="Helvetica Light" w:cs="Bangla Sangam MN"/>
          <w:color w:val="000000"/>
          <w:lang w:eastAsia="ja-JP"/>
        </w:rPr>
        <w:t xml:space="preserve">*)[uName </w:t>
      </w:r>
      <w:r w:rsidRPr="00F67A4B">
        <w:rPr>
          <w:rFonts w:ascii="Helvetica Light" w:hAnsi="Helvetica Light" w:cs="Bangla Sangam MN"/>
          <w:color w:val="2E0D6E"/>
          <w:lang w:eastAsia="ja-JP"/>
        </w:rPr>
        <w:t>cStringUsingEncoding</w:t>
      </w:r>
      <w:r w:rsidRPr="00F67A4B">
        <w:rPr>
          <w:rFonts w:ascii="Helvetica Light" w:hAnsi="Helvetica Light" w:cs="Bangla Sangam MN"/>
          <w:color w:val="000000"/>
          <w:lang w:eastAsia="ja-JP"/>
        </w:rPr>
        <w:t>:</w:t>
      </w:r>
      <w:r w:rsidRPr="00F67A4B">
        <w:rPr>
          <w:rFonts w:ascii="Helvetica Light" w:hAnsi="Helvetica Light" w:cs="Bangla Sangam MN"/>
          <w:color w:val="2E0D6E"/>
          <w:lang w:eastAsia="ja-JP"/>
        </w:rPr>
        <w:t>NSUTF8StringEncoding</w:t>
      </w:r>
      <w:r w:rsidRPr="00F67A4B">
        <w:rPr>
          <w:rFonts w:ascii="Helvetica Light" w:hAnsi="Helvetica Light" w:cs="Bangla Sangam MN"/>
          <w:color w:val="000000"/>
          <w:lang w:eastAsia="ja-JP"/>
        </w:rPr>
        <w:t>];</w:t>
      </w:r>
    </w:p>
    <w:p w14:paraId="7E179087" w14:textId="4E06B279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F67A4B">
        <w:rPr>
          <w:rFonts w:ascii="Helvetica Light" w:hAnsi="Helvetica Light" w:cs="Bangla Sangam MN"/>
          <w:color w:val="000000"/>
          <w:lang w:eastAsia="ja-JP"/>
        </w:rPr>
        <w:t xml:space="preserve">    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F67A4B">
        <w:rPr>
          <w:rFonts w:ascii="Helvetica Light" w:hAnsi="Helvetica Light" w:cs="Bangla Sangam MN"/>
          <w:color w:val="000000"/>
          <w:lang w:eastAsia="ja-JP"/>
        </w:rPr>
        <w:t xml:space="preserve"> *tmpPassword</w:t>
      </w:r>
      <w:r w:rsidR="00F67A4B">
        <w:rPr>
          <w:rFonts w:ascii="Helvetica Light" w:hAnsi="Helvetica Light" w:cs="Bangla Sangam MN" w:hint="eastAsia"/>
          <w:color w:val="000000"/>
          <w:lang w:eastAsia="ja-JP"/>
        </w:rPr>
        <w:t xml:space="preserve"> </w:t>
      </w:r>
      <w:r w:rsidRPr="00F67A4B">
        <w:rPr>
          <w:rFonts w:ascii="Helvetica Light" w:hAnsi="Helvetica Light" w:cs="Bangla Sangam MN"/>
          <w:color w:val="000000"/>
          <w:lang w:eastAsia="ja-JP"/>
        </w:rPr>
        <w:t>=</w:t>
      </w:r>
      <w:r w:rsidR="00F67A4B">
        <w:rPr>
          <w:rFonts w:ascii="Helvetica Light" w:hAnsi="Helvetica Light" w:cs="Bangla Sangam MN" w:hint="eastAsia"/>
          <w:color w:val="000000"/>
          <w:lang w:eastAsia="ja-JP"/>
        </w:rPr>
        <w:t xml:space="preserve"> </w:t>
      </w:r>
      <w:r w:rsidRPr="00F67A4B">
        <w:rPr>
          <w:rFonts w:ascii="Helvetica Light" w:hAnsi="Helvetica Light" w:cs="Bangla Sangam MN"/>
          <w:color w:val="000000"/>
          <w:lang w:eastAsia="ja-JP"/>
        </w:rPr>
        <w:t>(</w:t>
      </w:r>
      <w:r w:rsidR="00F67A4B" w:rsidRPr="00F67A4B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F67A4B">
        <w:rPr>
          <w:rFonts w:ascii="Helvetica Light" w:hAnsi="Helvetica Light" w:cs="Bangla Sangam MN"/>
          <w:color w:val="000000"/>
          <w:lang w:eastAsia="ja-JP"/>
        </w:rPr>
        <w:t xml:space="preserve"> *)[uPas </w:t>
      </w:r>
      <w:r w:rsidRPr="00F67A4B">
        <w:rPr>
          <w:rFonts w:ascii="Helvetica Light" w:hAnsi="Helvetica Light" w:cs="Bangla Sangam MN"/>
          <w:color w:val="2E0D6E"/>
          <w:lang w:eastAsia="ja-JP"/>
        </w:rPr>
        <w:t>cStringUsingEncoding</w:t>
      </w:r>
      <w:r w:rsidRPr="00F67A4B">
        <w:rPr>
          <w:rFonts w:ascii="Helvetica Light" w:hAnsi="Helvetica Light" w:cs="Bangla Sangam MN"/>
          <w:color w:val="000000"/>
          <w:lang w:eastAsia="ja-JP"/>
        </w:rPr>
        <w:t>:</w:t>
      </w:r>
      <w:r w:rsidRPr="00F67A4B">
        <w:rPr>
          <w:rFonts w:ascii="Helvetica Light" w:hAnsi="Helvetica Light" w:cs="Bangla Sangam MN"/>
          <w:color w:val="2E0D6E"/>
          <w:lang w:eastAsia="ja-JP"/>
        </w:rPr>
        <w:t>NSUTF8StringEncoding</w:t>
      </w:r>
      <w:r w:rsidRPr="00F67A4B">
        <w:rPr>
          <w:rFonts w:ascii="Helvetica Light" w:hAnsi="Helvetica Light" w:cs="Bangla Sangam MN"/>
          <w:color w:val="000000"/>
          <w:lang w:eastAsia="ja-JP"/>
        </w:rPr>
        <w:t>];</w:t>
      </w:r>
    </w:p>
    <w:p w14:paraId="69107E95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  <w:t>pNetworkName[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38D4F791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  <w:t>pPassword[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5D2A3C8E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(pNetworkName,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38620D58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(pPassword,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24A6C92E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(pNetworkName, tmpNetworkName, </w:t>
      </w:r>
      <w:r w:rsidRPr="004F413C">
        <w:rPr>
          <w:rFonts w:ascii="Helvetica" w:hAnsi="Helvetica" w:cs="Bangla Sangam MN"/>
          <w:color w:val="2E0D6E"/>
          <w:lang w:eastAsia="ja-JP"/>
        </w:rPr>
        <w:t>strlen</w:t>
      </w:r>
      <w:r w:rsidRPr="004F413C">
        <w:rPr>
          <w:rFonts w:ascii="Helvetica" w:hAnsi="Helvetica" w:cs="Bangla Sangam MN"/>
          <w:color w:val="000000"/>
          <w:lang w:eastAsia="ja-JP"/>
        </w:rPr>
        <w:t>((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*)tmpNetworkName));</w:t>
      </w:r>
    </w:p>
    <w:p w14:paraId="2D80A5E1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(pPassword, tmpPassword, </w:t>
      </w:r>
      <w:r w:rsidRPr="004F413C">
        <w:rPr>
          <w:rFonts w:ascii="Helvetica" w:hAnsi="Helvetica" w:cs="Bangla Sangam MN"/>
          <w:color w:val="2E0D6E"/>
          <w:lang w:eastAsia="ja-JP"/>
        </w:rPr>
        <w:t>strlen</w:t>
      </w:r>
      <w:r w:rsidRPr="004F413C">
        <w:rPr>
          <w:rFonts w:ascii="Helvetica" w:hAnsi="Helvetica" w:cs="Bangla Sangam MN"/>
          <w:color w:val="000000"/>
          <w:lang w:eastAsia="ja-JP"/>
        </w:rPr>
        <w:t>((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*)tmpPassword));</w:t>
      </w:r>
    </w:p>
    <w:p w14:paraId="329462E1" w14:textId="6FACC759" w:rsidR="00E643A5" w:rsidRPr="004F413C" w:rsidRDefault="00E643A5" w:rsidP="00F67A4B">
      <w:pPr>
        <w:pStyle w:val="12"/>
        <w:rPr>
          <w:rFonts w:ascii="Helvetica" w:hAnsi="Helvetica" w:cs="Bangla Sangam MN" w:hint="eastAsia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unsigned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char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sk[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d[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r[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01A22510" w14:textId="52689625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</w:t>
      </w:r>
      <w:r w:rsidR="00F67A4B" w:rsidRPr="004F413C">
        <w:rPr>
          <w:rFonts w:ascii="Helvetica" w:hAnsi="Helvetica" w:cs="Bangla Sangam MN"/>
          <w:color w:val="B40062"/>
          <w:lang w:eastAsia="ja-JP"/>
        </w:rPr>
        <w:t>int</w:t>
      </w:r>
      <w:r w:rsidR="00F67A4B"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000000"/>
          <w:lang w:eastAsia="ja-JP"/>
        </w:rPr>
        <w:t>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 i&lt;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; i++) {</w:t>
      </w:r>
    </w:p>
    <w:p w14:paraId="447489B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d[i] = pNetworkName[i] ^ pPassword[i];</w:t>
      </w:r>
    </w:p>
    <w:p w14:paraId="45D30B97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}</w:t>
      </w:r>
    </w:p>
    <w:p w14:paraId="4C707F50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(sk, prandm,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12D109A4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(sk +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prands,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786B896E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203C3F"/>
          <w:lang w:eastAsia="ja-JP"/>
        </w:rPr>
        <w:t>aes_att_encryption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(d, sk, r);</w:t>
      </w:r>
    </w:p>
    <w:p w14:paraId="50842B49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(presult, r,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797D5FC4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YES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</w:p>
    <w:p w14:paraId="59CFD0A5" w14:textId="77777777" w:rsidR="00E643A5" w:rsidRPr="004F413C" w:rsidRDefault="00E643A5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}</w:t>
      </w:r>
    </w:p>
    <w:p w14:paraId="44044F86" w14:textId="746BB3B9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lastRenderedPageBreak/>
        <w:t>固定写法</w:t>
      </w:r>
    </w:p>
    <w:p w14:paraId="4CCBDBF0" w14:textId="65806B25" w:rsidR="003477B4" w:rsidRPr="004F413C" w:rsidRDefault="003E4A54" w:rsidP="003E4A54">
      <w:pPr>
        <w:pStyle w:val="12"/>
        <w:rPr>
          <w:rFonts w:ascii="Helvetica" w:hAnsi="Helvetica"/>
        </w:rPr>
      </w:pPr>
      <w:r w:rsidRPr="004F413C">
        <w:rPr>
          <w:rFonts w:ascii="Helvetica" w:hAnsi="Helvetica"/>
          <w:noProof/>
        </w:rPr>
        <w:drawing>
          <wp:inline distT="0" distB="0" distL="0" distR="0" wp14:anchorId="0A9B463B" wp14:editId="5AE5FC13">
            <wp:extent cx="6840855" cy="4697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BD8" w14:textId="04AFA547" w:rsidR="00711819" w:rsidRPr="004F413C" w:rsidRDefault="00711819" w:rsidP="00711819">
      <w:pPr>
        <w:pStyle w:val="12"/>
        <w:jc w:val="center"/>
        <w:rPr>
          <w:rFonts w:ascii="Helvetica" w:hAnsi="Helvetica"/>
        </w:rPr>
      </w:pPr>
      <w:r w:rsidRPr="004F413C">
        <w:rPr>
          <w:rFonts w:ascii="Helvetica" w:hAnsi="Helvetica"/>
        </w:rPr>
        <w:t>图</w:t>
      </w:r>
      <w:r w:rsidRPr="004F413C">
        <w:rPr>
          <w:rFonts w:ascii="Helvetica" w:hAnsi="Helvetica"/>
        </w:rPr>
        <w:t>3</w:t>
      </w:r>
    </w:p>
    <w:p w14:paraId="3F9F1DD4" w14:textId="5A633278" w:rsidR="004F413C" w:rsidRPr="004F413C" w:rsidRDefault="003C25CD" w:rsidP="004F413C">
      <w:pPr>
        <w:pStyle w:val="4"/>
        <w:rPr>
          <w:rFonts w:ascii="Helvetica" w:eastAsia="STKaiti" w:hAnsi="Helvetica"/>
          <w:i w:val="0"/>
          <w:sz w:val="24"/>
        </w:rPr>
      </w:pPr>
      <w:bookmarkStart w:id="13" w:name="_Toc487796102"/>
      <w:r>
        <w:rPr>
          <w:rFonts w:ascii="Helvetica" w:eastAsia="STKaiti" w:hAnsi="Helvetica" w:hint="eastAsia"/>
          <w:i w:val="0"/>
          <w:sz w:val="24"/>
        </w:rPr>
        <w:t>1.</w:t>
      </w:r>
      <w:r w:rsidR="004F413C" w:rsidRPr="004F413C">
        <w:rPr>
          <w:rFonts w:ascii="Helvetica" w:eastAsia="STKaiti" w:hAnsi="Helvetica"/>
          <w:i w:val="0"/>
          <w:sz w:val="24"/>
        </w:rPr>
        <w:t>加密</w:t>
      </w:r>
      <w:bookmarkEnd w:id="13"/>
    </w:p>
    <w:p w14:paraId="62DABD8F" w14:textId="4FCEA158" w:rsidR="003E4A54" w:rsidRPr="004F413C" w:rsidRDefault="003E4A54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当指令</w:t>
      </w:r>
      <w:r w:rsidR="00176783" w:rsidRPr="004F413C">
        <w:rPr>
          <w:rFonts w:ascii="Helvetica" w:hAnsi="Helvetica"/>
        </w:rPr>
        <w:t>buffer</w:t>
      </w:r>
      <w:r w:rsidRPr="004F413C">
        <w:rPr>
          <w:rFonts w:ascii="Helvetica" w:hAnsi="Helvetica"/>
        </w:rPr>
        <w:t>经过上图固定转换后，执行下面方法，进行加密</w:t>
      </w:r>
    </w:p>
    <w:p w14:paraId="4B0CBC29" w14:textId="77777777" w:rsidR="003E4A54" w:rsidRPr="004F413C" w:rsidRDefault="003E4A54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 xml:space="preserve">aes_att_encryption_packet(pair_sk, sec_ivm, buff + 13, 2, buff + 15, n - 15) </w:t>
      </w:r>
    </w:p>
    <w:p w14:paraId="04772C8E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传参解析</w:t>
      </w:r>
      <w:r w:rsidRPr="004F413C">
        <w:rPr>
          <w:rFonts w:ascii="Helvetica" w:hAnsi="Helvetica"/>
        </w:rPr>
        <w:t>:pair_sk:</w:t>
      </w:r>
      <w:r w:rsidRPr="004F413C">
        <w:rPr>
          <w:rFonts w:ascii="Helvetica" w:hAnsi="Helvetica"/>
        </w:rPr>
        <w:t>就是在</w:t>
      </w:r>
      <w:r w:rsidRPr="004F413C">
        <w:rPr>
          <w:rFonts w:ascii="Helvetica" w:hAnsi="Helvetica"/>
        </w:rPr>
        <w:t xml:space="preserve"> login </w:t>
      </w:r>
      <w:r w:rsidRPr="004F413C">
        <w:rPr>
          <w:rFonts w:ascii="Helvetica" w:hAnsi="Helvetica"/>
        </w:rPr>
        <w:t>成功后得到的</w:t>
      </w:r>
      <w:r w:rsidRPr="004F413C">
        <w:rPr>
          <w:rFonts w:ascii="Helvetica" w:hAnsi="Helvetica"/>
        </w:rPr>
        <w:t xml:space="preserve"> sk;</w:t>
      </w:r>
    </w:p>
    <w:p w14:paraId="647D72C8" w14:textId="60D05E3E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sec_ivm:</w:t>
      </w:r>
      <w:r w:rsidRPr="004F413C">
        <w:rPr>
          <w:rFonts w:ascii="Helvetica" w:hAnsi="Helvetica"/>
        </w:rPr>
        <w:t>详见图</w:t>
      </w:r>
      <w:r w:rsidR="00711819" w:rsidRPr="004F413C">
        <w:rPr>
          <w:rFonts w:ascii="Helvetica" w:hAnsi="Helvetica"/>
        </w:rPr>
        <w:t>3</w:t>
      </w:r>
      <w:r w:rsidRPr="004F413C">
        <w:rPr>
          <w:rFonts w:ascii="Helvetica" w:hAnsi="Helvetica"/>
        </w:rPr>
        <w:t>;</w:t>
      </w:r>
    </w:p>
    <w:p w14:paraId="69120852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buff+13:</w:t>
      </w:r>
      <w:r w:rsidRPr="004F413C">
        <w:rPr>
          <w:rFonts w:ascii="Helvetica" w:hAnsi="Helvetica"/>
        </w:rPr>
        <w:t>待发送的命令的</w:t>
      </w:r>
      <w:r w:rsidRPr="004F413C">
        <w:rPr>
          <w:rFonts w:ascii="Helvetica" w:hAnsi="Helvetica"/>
        </w:rPr>
        <w:t xml:space="preserve"> src </w:t>
      </w:r>
      <w:r w:rsidRPr="004F413C">
        <w:rPr>
          <w:rFonts w:ascii="Helvetica" w:hAnsi="Helvetica"/>
        </w:rPr>
        <w:t>字段的第一个字节的地址</w:t>
      </w:r>
      <w:r w:rsidRPr="004F413C">
        <w:rPr>
          <w:rFonts w:ascii="Helvetica" w:hAnsi="Helvetica"/>
        </w:rPr>
        <w:t>;</w:t>
      </w:r>
    </w:p>
    <w:p w14:paraId="7863104F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2:</w:t>
      </w:r>
      <w:r w:rsidRPr="004F413C">
        <w:rPr>
          <w:rFonts w:ascii="Helvetica" w:hAnsi="Helvetica"/>
        </w:rPr>
        <w:t>此处恒为</w:t>
      </w:r>
      <w:r w:rsidRPr="004F413C">
        <w:rPr>
          <w:rFonts w:ascii="Helvetica" w:hAnsi="Helvetica"/>
        </w:rPr>
        <w:t xml:space="preserve"> 2;</w:t>
      </w:r>
    </w:p>
    <w:p w14:paraId="39DBD153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buff + 15:</w:t>
      </w:r>
      <w:r w:rsidRPr="004F413C">
        <w:rPr>
          <w:rFonts w:ascii="Helvetica" w:hAnsi="Helvetica"/>
        </w:rPr>
        <w:t>待发送的命令的</w:t>
      </w:r>
      <w:r w:rsidRPr="004F413C">
        <w:rPr>
          <w:rFonts w:ascii="Helvetica" w:hAnsi="Helvetica"/>
        </w:rPr>
        <w:t xml:space="preserve"> dst </w:t>
      </w:r>
      <w:r w:rsidRPr="004F413C">
        <w:rPr>
          <w:rFonts w:ascii="Helvetica" w:hAnsi="Helvetica"/>
        </w:rPr>
        <w:t>字段的第一个字节的地址</w:t>
      </w:r>
      <w:r w:rsidRPr="004F413C">
        <w:rPr>
          <w:rFonts w:ascii="Helvetica" w:hAnsi="Helvetica"/>
        </w:rPr>
        <w:t>;</w:t>
      </w:r>
    </w:p>
    <w:p w14:paraId="3AA22A05" w14:textId="40FA23BC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n – 15:</w:t>
      </w:r>
      <w:r w:rsidRPr="004F413C">
        <w:rPr>
          <w:rFonts w:ascii="Helvetica" w:hAnsi="Helvetica"/>
        </w:rPr>
        <w:t>需要加密的数据长度，从</w:t>
      </w:r>
      <w:r w:rsidRPr="004F413C">
        <w:rPr>
          <w:rFonts w:ascii="Helvetica" w:hAnsi="Helvetica"/>
        </w:rPr>
        <w:t xml:space="preserve"> dst </w:t>
      </w:r>
      <w:r w:rsidRPr="004F413C">
        <w:rPr>
          <w:rFonts w:ascii="Helvetica" w:hAnsi="Helvetica"/>
        </w:rPr>
        <w:t>字段开始到命令结束的总共的长度。</w:t>
      </w:r>
      <w:r w:rsidRPr="004F413C">
        <w:rPr>
          <w:rFonts w:ascii="Helvetica" w:hAnsi="Helvetica"/>
        </w:rPr>
        <w:t xml:space="preserve"> </w:t>
      </w:r>
    </w:p>
    <w:p w14:paraId="755E3B32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对于</w:t>
      </w:r>
      <w:r w:rsidRPr="004F413C">
        <w:rPr>
          <w:rFonts w:ascii="Helvetica" w:hAnsi="Helvetica"/>
        </w:rPr>
        <w:t xml:space="preserve"> app </w:t>
      </w:r>
      <w:r w:rsidRPr="004F413C">
        <w:rPr>
          <w:rFonts w:ascii="Helvetica" w:hAnsi="Helvetica"/>
        </w:rPr>
        <w:t>开发来说，因为</w:t>
      </w:r>
      <w:r w:rsidRPr="004F413C">
        <w:rPr>
          <w:rFonts w:ascii="Helvetica" w:hAnsi="Helvetica"/>
        </w:rPr>
        <w:t xml:space="preserve"> app </w:t>
      </w:r>
      <w:r w:rsidRPr="004F413C">
        <w:rPr>
          <w:rFonts w:ascii="Helvetica" w:hAnsi="Helvetica"/>
        </w:rPr>
        <w:t>能看到的数据是从</w:t>
      </w:r>
      <w:r w:rsidRPr="004F413C">
        <w:rPr>
          <w:rFonts w:ascii="Helvetica" w:hAnsi="Helvetica"/>
        </w:rPr>
        <w:t xml:space="preserve"> sno </w:t>
      </w:r>
      <w:r w:rsidRPr="004F413C">
        <w:rPr>
          <w:rFonts w:ascii="Helvetica" w:hAnsi="Helvetica"/>
        </w:rPr>
        <w:t>开始的，即</w:t>
      </w:r>
      <w:r w:rsidRPr="004F413C">
        <w:rPr>
          <w:rFonts w:ascii="Helvetica" w:hAnsi="Helvetica"/>
        </w:rPr>
        <w:t xml:space="preserve"> </w:t>
      </w:r>
    </w:p>
    <w:p w14:paraId="3B24F160" w14:textId="77777777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CMD-Status_All = u8 cmd[] = { 11,11,51,00,00,ff,ff,da,11,02,10};</w:t>
      </w:r>
    </w:p>
    <w:p w14:paraId="7A32D043" w14:textId="134CD46F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所以</w:t>
      </w:r>
      <w:r w:rsidRPr="004F413C">
        <w:rPr>
          <w:rFonts w:ascii="Helvetica" w:hAnsi="Helvetica"/>
        </w:rPr>
        <w:t>: buff+13:</w:t>
      </w:r>
      <w:r w:rsidRPr="004F413C">
        <w:rPr>
          <w:rFonts w:ascii="Helvetica" w:hAnsi="Helvetica"/>
        </w:rPr>
        <w:t>应该等于</w:t>
      </w:r>
      <w:r w:rsidRPr="004F413C">
        <w:rPr>
          <w:rFonts w:ascii="Helvetica" w:hAnsi="Helvetica"/>
        </w:rPr>
        <w:t xml:space="preserve">“00 00” </w:t>
      </w:r>
      <w:r w:rsidRPr="004F413C">
        <w:rPr>
          <w:rFonts w:ascii="Helvetica" w:hAnsi="Helvetica"/>
        </w:rPr>
        <w:t>的首地址，即</w:t>
      </w:r>
      <w:r w:rsidRPr="004F413C">
        <w:rPr>
          <w:rFonts w:ascii="Helvetica" w:hAnsi="Helvetica"/>
        </w:rPr>
        <w:t xml:space="preserve"> cmd+3</w:t>
      </w:r>
      <w:r w:rsidRPr="004F413C">
        <w:rPr>
          <w:rFonts w:ascii="Helvetica" w:eastAsia="MS Mincho" w:hAnsi="Helvetica" w:cs="MS Mincho"/>
        </w:rPr>
        <w:t> </w:t>
      </w:r>
      <w:r w:rsidRPr="004F413C">
        <w:rPr>
          <w:rFonts w:ascii="Helvetica" w:hAnsi="Helvetica"/>
        </w:rPr>
        <w:t>buff+15:</w:t>
      </w:r>
      <w:r w:rsidRPr="004F413C">
        <w:rPr>
          <w:rFonts w:ascii="Helvetica" w:hAnsi="Helvetica"/>
        </w:rPr>
        <w:t>应该等于</w:t>
      </w:r>
      <w:r w:rsidRPr="004F413C">
        <w:rPr>
          <w:rFonts w:ascii="Helvetica" w:hAnsi="Helvetica"/>
        </w:rPr>
        <w:t xml:space="preserve">“ff ff” </w:t>
      </w:r>
      <w:r w:rsidRPr="004F413C">
        <w:rPr>
          <w:rFonts w:ascii="Helvetica" w:hAnsi="Helvetica"/>
        </w:rPr>
        <w:t>的首地址，即</w:t>
      </w:r>
      <w:r w:rsidRPr="004F413C">
        <w:rPr>
          <w:rFonts w:ascii="Helvetica" w:hAnsi="Helvetica"/>
        </w:rPr>
        <w:t xml:space="preserve"> cmd+5 </w:t>
      </w:r>
    </w:p>
    <w:p w14:paraId="5A764110" w14:textId="057E50AA" w:rsidR="003E4A54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 xml:space="preserve">n – 15: </w:t>
      </w:r>
      <w:r w:rsidRPr="004F413C">
        <w:rPr>
          <w:rFonts w:ascii="Helvetica" w:hAnsi="Helvetica"/>
        </w:rPr>
        <w:t>应该等于</w:t>
      </w:r>
      <w:r w:rsidRPr="004F413C">
        <w:rPr>
          <w:rFonts w:ascii="Helvetica" w:hAnsi="Helvetica"/>
        </w:rPr>
        <w:t xml:space="preserve"> </w:t>
      </w:r>
      <w:r w:rsidRPr="004F413C">
        <w:rPr>
          <w:rFonts w:ascii="Helvetica" w:hAnsi="Helvetica"/>
        </w:rPr>
        <w:t>总的数据长度</w:t>
      </w:r>
      <w:r w:rsidRPr="004F413C">
        <w:rPr>
          <w:rFonts w:ascii="Helvetica" w:hAnsi="Helvetica"/>
        </w:rPr>
        <w:t xml:space="preserve"> – 5;</w:t>
      </w:r>
      <w:r w:rsidRPr="004F413C">
        <w:rPr>
          <w:rFonts w:ascii="Helvetica" w:hAnsi="Helvetica"/>
        </w:rPr>
        <w:t>即</w:t>
      </w:r>
      <w:r w:rsidRPr="004F413C">
        <w:rPr>
          <w:rFonts w:ascii="Helvetica" w:hAnsi="Helvetica"/>
        </w:rPr>
        <w:t xml:space="preserve"> sizeof(cmd) – 5; </w:t>
      </w:r>
    </w:p>
    <w:p w14:paraId="451084DC" w14:textId="13AE7060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lastRenderedPageBreak/>
        <w:t>转换为</w:t>
      </w:r>
      <w:r w:rsidRPr="004F413C">
        <w:rPr>
          <w:rFonts w:ascii="Helvetica" w:hAnsi="Helvetica"/>
        </w:rPr>
        <w:t>oc</w:t>
      </w:r>
      <w:r w:rsidRPr="004F413C">
        <w:rPr>
          <w:rFonts w:ascii="Helvetica" w:hAnsi="Helvetica"/>
        </w:rPr>
        <w:t>写法</w:t>
      </w:r>
    </w:p>
    <w:p w14:paraId="2619C71A" w14:textId="5567DE72" w:rsidR="00176783" w:rsidRPr="004F413C" w:rsidRDefault="00176783" w:rsidP="00176783">
      <w:pPr>
        <w:pStyle w:val="12"/>
        <w:rPr>
          <w:rFonts w:ascii="Helvetica" w:hAnsi="Helvetica"/>
        </w:rPr>
      </w:pPr>
      <w:r w:rsidRPr="004F413C">
        <w:rPr>
          <w:rFonts w:ascii="Helvetica" w:hAnsi="Helvetica" w:cs="Bangla Sangam MN"/>
          <w:bCs/>
          <w:color w:val="000000"/>
          <w:lang w:eastAsia="ja-JP"/>
        </w:rPr>
        <w:t>[</w:t>
      </w:r>
      <w:r w:rsidRPr="004F413C">
        <w:rPr>
          <w:rFonts w:ascii="Helvetica" w:hAnsi="Helvetica" w:cs="Bangla Sangam MN"/>
          <w:bCs/>
          <w:color w:val="306F79"/>
          <w:lang w:eastAsia="ja-JP"/>
        </w:rPr>
        <w:t>CryptoAction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encryptionPpacket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448993"/>
          <w:lang w:eastAsia="ja-JP"/>
        </w:rPr>
        <w:t>sectionKey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Iv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:sec_ivm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Mic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:buffer+</w:t>
      </w:r>
      <w:r w:rsidRPr="004F413C">
        <w:rPr>
          <w:rFonts w:ascii="Helvetica" w:hAnsi="Helvetica" w:cs="Bangla Sangam MN"/>
          <w:bCs/>
          <w:color w:val="000BFF"/>
          <w:lang w:eastAsia="ja-JP"/>
        </w:rPr>
        <w:t>3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MicLen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000BFF"/>
          <w:lang w:eastAsia="ja-JP"/>
        </w:rPr>
        <w:t>2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Ps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:buffer+</w:t>
      </w:r>
      <w:r w:rsidRPr="004F413C">
        <w:rPr>
          <w:rFonts w:ascii="Helvetica" w:hAnsi="Helvetica" w:cs="Bangla Sangam MN"/>
          <w:bCs/>
          <w:color w:val="000BFF"/>
          <w:lang w:eastAsia="ja-JP"/>
        </w:rPr>
        <w:t>5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Len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000BFF"/>
          <w:lang w:eastAsia="ja-JP"/>
        </w:rPr>
        <w:t>15</w:t>
      </w:r>
      <w:r w:rsidRPr="004F413C">
        <w:rPr>
          <w:rFonts w:ascii="Helvetica" w:hAnsi="Helvetica" w:cs="Bangla Sangam MN"/>
          <w:bCs/>
          <w:color w:val="000000"/>
          <w:lang w:eastAsia="ja-JP"/>
        </w:rPr>
        <w:t>];</w:t>
      </w:r>
    </w:p>
    <w:p w14:paraId="29670C60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+ 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BOOL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)encryptionPpacket:(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*)key Iv:(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*)iv Mic:(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*)mic MicLen:(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int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)mic_len Ps:(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*)ps Len:(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int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)len {</w:t>
      </w:r>
    </w:p>
    <w:p w14:paraId="7152812F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5C2699"/>
          <w:lang w:val="en-US" w:eastAsia="ja-JP"/>
        </w:rPr>
        <w:t>uint8_t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ab/>
        <w:t>e[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16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], r[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16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], i;</w:t>
      </w:r>
    </w:p>
    <w:p w14:paraId="0532DEC4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1D8519"/>
          <w:lang w:val="en-US" w:eastAsia="ja-JP"/>
        </w:rPr>
        <w:t>///////////// calculate mic ///////////////////////</w:t>
      </w:r>
    </w:p>
    <w:p w14:paraId="0B98ADE5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643820"/>
          <w:lang w:val="en-US" w:eastAsia="ja-JP"/>
        </w:rPr>
        <w:t>memset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(r,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16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);</w:t>
      </w:r>
    </w:p>
    <w:p w14:paraId="7B53CF81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643820"/>
          <w:lang w:val="en-US" w:eastAsia="ja-JP"/>
        </w:rPr>
        <w:t>memcpy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(r, iv,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8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);</w:t>
      </w:r>
    </w:p>
    <w:p w14:paraId="594C733C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r[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8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 = len;</w:t>
      </w:r>
    </w:p>
    <w:p w14:paraId="64EDA9E0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203C3F"/>
          <w:lang w:val="en-US" w:eastAsia="ja-JP"/>
        </w:rPr>
        <w:t>aes_att_encryption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(key, r, r);</w:t>
      </w:r>
    </w:p>
    <w:p w14:paraId="0C9AD17E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for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(i=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; i&lt;len; i++) {</w:t>
      </w:r>
    </w:p>
    <w:p w14:paraId="2A637D75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r[i &amp;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15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 ^= ps[i];</w:t>
      </w:r>
    </w:p>
    <w:p w14:paraId="45D0AB33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((i&amp;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15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) ==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15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|| i == len -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 {</w:t>
      </w:r>
    </w:p>
    <w:p w14:paraId="7144981E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    </w:t>
      </w:r>
      <w:r w:rsidRPr="004F413C">
        <w:rPr>
          <w:rFonts w:ascii="Helvetica" w:eastAsia="STKaiti" w:hAnsi="Helvetica" w:cs="Bangla Sangam MN"/>
          <w:bCs/>
          <w:color w:val="203C3F"/>
          <w:lang w:val="en-US" w:eastAsia="ja-JP"/>
        </w:rPr>
        <w:t>aes_att_encryption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(key, r, r);</w:t>
      </w:r>
    </w:p>
    <w:p w14:paraId="6F8CB9DF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}</w:t>
      </w:r>
    </w:p>
    <w:p w14:paraId="04C38D56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}</w:t>
      </w:r>
    </w:p>
    <w:p w14:paraId="5D11D051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for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(i=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; i&lt;mic_len; i++) {</w:t>
      </w:r>
    </w:p>
    <w:p w14:paraId="0F71967C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mic[i] = r[i];</w:t>
      </w:r>
    </w:p>
    <w:p w14:paraId="13A6CB79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}</w:t>
      </w:r>
    </w:p>
    <w:p w14:paraId="00D88BD2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1D8519"/>
          <w:lang w:val="en-US" w:eastAsia="ja-JP"/>
        </w:rPr>
        <w:t>///////////////// calculate enc ////////////////////////</w:t>
      </w:r>
    </w:p>
    <w:p w14:paraId="0E78A6DF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643820"/>
          <w:lang w:val="en-US" w:eastAsia="ja-JP"/>
        </w:rPr>
        <w:t>memset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(r,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16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);</w:t>
      </w:r>
    </w:p>
    <w:p w14:paraId="45A6799A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643820"/>
          <w:lang w:val="en-US" w:eastAsia="ja-JP"/>
        </w:rPr>
        <w:t>memcpy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(r+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, iv,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8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);</w:t>
      </w:r>
    </w:p>
    <w:p w14:paraId="1E93DDF4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for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(i=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; i&lt;len; i++) {</w:t>
      </w:r>
    </w:p>
    <w:p w14:paraId="29B6A312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if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((i&amp;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15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) ==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) {</w:t>
      </w:r>
    </w:p>
    <w:p w14:paraId="5E9AC3AD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    </w:t>
      </w:r>
      <w:r w:rsidRPr="004F413C">
        <w:rPr>
          <w:rFonts w:ascii="Helvetica" w:eastAsia="STKaiti" w:hAnsi="Helvetica" w:cs="Bangla Sangam MN"/>
          <w:bCs/>
          <w:color w:val="203C3F"/>
          <w:lang w:val="en-US" w:eastAsia="ja-JP"/>
        </w:rPr>
        <w:t>aes_att_encryption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(key, r, e);</w:t>
      </w:r>
    </w:p>
    <w:p w14:paraId="7251B164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    r[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0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]++;</w:t>
      </w:r>
    </w:p>
    <w:p w14:paraId="430F3899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}</w:t>
      </w:r>
    </w:p>
    <w:p w14:paraId="39FB1562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    ps[i] ^= e[i &amp; </w:t>
      </w:r>
      <w:r w:rsidRPr="004F413C">
        <w:rPr>
          <w:rFonts w:ascii="Helvetica" w:eastAsia="STKaiti" w:hAnsi="Helvetica" w:cs="Bangla Sangam MN"/>
          <w:bCs/>
          <w:color w:val="000BFF"/>
          <w:lang w:val="en-US" w:eastAsia="ja-JP"/>
        </w:rPr>
        <w:t>15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];</w:t>
      </w:r>
    </w:p>
    <w:p w14:paraId="7070153C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}</w:t>
      </w:r>
    </w:p>
    <w:p w14:paraId="16EB8753" w14:textId="77777777" w:rsidR="00176783" w:rsidRPr="004F413C" w:rsidRDefault="00176783" w:rsidP="00176783">
      <w:pPr>
        <w:tabs>
          <w:tab w:val="left" w:pos="382"/>
        </w:tabs>
        <w:autoSpaceDE w:val="0"/>
        <w:autoSpaceDN w:val="0"/>
        <w:adjustRightInd w:val="0"/>
        <w:spacing w:after="0" w:line="240" w:lineRule="auto"/>
        <w:rPr>
          <w:rFonts w:ascii="Helvetica" w:eastAsia="STKaiti" w:hAnsi="Helvetica" w:cs="Bangla Sangam MN"/>
          <w:bCs/>
          <w:color w:val="000000"/>
          <w:lang w:val="en-US" w:eastAsia="ja-JP"/>
        </w:rPr>
      </w:pP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  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return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 xml:space="preserve"> </w:t>
      </w:r>
      <w:r w:rsidRPr="004F413C">
        <w:rPr>
          <w:rFonts w:ascii="Helvetica" w:eastAsia="STKaiti" w:hAnsi="Helvetica" w:cs="Bangla Sangam MN"/>
          <w:bCs/>
          <w:color w:val="B40062"/>
          <w:lang w:val="en-US" w:eastAsia="ja-JP"/>
        </w:rPr>
        <w:t>YES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;</w:t>
      </w:r>
    </w:p>
    <w:p w14:paraId="4612C06B" w14:textId="77777777" w:rsidR="00176783" w:rsidRPr="004F413C" w:rsidRDefault="00176783" w:rsidP="00176783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bCs/>
          <w:color w:val="000000"/>
          <w:lang w:eastAsia="ja-JP"/>
        </w:rPr>
        <w:t>}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</w:p>
    <w:p w14:paraId="58A868F0" w14:textId="44B5DDDD" w:rsidR="00176783" w:rsidRPr="004F413C" w:rsidRDefault="00176783" w:rsidP="00176783">
      <w:pPr>
        <w:pStyle w:val="12"/>
        <w:rPr>
          <w:rFonts w:ascii="Helvetica" w:hAnsi="Helvetica" w:cs="Bangla Sangam MN"/>
          <w:color w:val="000000"/>
          <w:lang w:eastAsia="ja-JP"/>
        </w:rPr>
      </w:pPr>
    </w:p>
    <w:p w14:paraId="100D4B65" w14:textId="2A94007C" w:rsidR="00176783" w:rsidRPr="004F413C" w:rsidRDefault="003C25CD" w:rsidP="004F413C">
      <w:pPr>
        <w:pStyle w:val="4"/>
        <w:rPr>
          <w:rFonts w:ascii="Helvetica" w:eastAsia="STKaiti" w:hAnsi="Helvetica"/>
          <w:i w:val="0"/>
          <w:sz w:val="24"/>
          <w:lang w:eastAsia="ja-JP"/>
        </w:rPr>
      </w:pPr>
      <w:bookmarkStart w:id="14" w:name="_Toc487796103"/>
      <w:r>
        <w:rPr>
          <w:rFonts w:ascii="Helvetica" w:eastAsia="STKaiti" w:hAnsi="Helvetica" w:hint="eastAsia"/>
          <w:i w:val="0"/>
          <w:sz w:val="24"/>
          <w:lang w:eastAsia="ja-JP"/>
        </w:rPr>
        <w:t>2.</w:t>
      </w:r>
      <w:bookmarkStart w:id="15" w:name="_GoBack"/>
      <w:bookmarkEnd w:id="15"/>
      <w:r w:rsidR="00176783" w:rsidRPr="004F413C">
        <w:rPr>
          <w:rFonts w:ascii="Helvetica" w:eastAsia="STKaiti" w:hAnsi="Helvetica"/>
          <w:i w:val="0"/>
          <w:sz w:val="24"/>
          <w:lang w:eastAsia="ja-JP"/>
        </w:rPr>
        <w:t>解密</w:t>
      </w:r>
      <w:bookmarkEnd w:id="14"/>
    </w:p>
    <w:p w14:paraId="40C97791" w14:textId="4BEDE14B" w:rsidR="00176783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 xml:space="preserve">aes_att_decryption_packet(pair_sk, sec_ivs, p </w:t>
      </w:r>
      <w:r w:rsidR="00860171">
        <w:rPr>
          <w:rFonts w:ascii="Helvetica" w:hAnsi="Helvetica" w:hint="eastAsia"/>
          <w:lang w:eastAsia="ja-JP"/>
        </w:rPr>
        <w:t>+ 14</w:t>
      </w:r>
      <w:r w:rsidRPr="004F413C">
        <w:rPr>
          <w:rFonts w:ascii="Helvetica" w:hAnsi="Helvetica"/>
          <w:lang w:eastAsia="ja-JP"/>
        </w:rPr>
        <w:t xml:space="preserve">, 2, p + </w:t>
      </w:r>
      <w:r w:rsidR="00860171">
        <w:rPr>
          <w:rFonts w:ascii="Helvetica" w:hAnsi="Helvetica" w:hint="eastAsia"/>
          <w:lang w:eastAsia="ja-JP"/>
        </w:rPr>
        <w:t>16</w:t>
      </w:r>
      <w:r w:rsidRPr="004F413C">
        <w:rPr>
          <w:rFonts w:ascii="Helvetica" w:hAnsi="Helvetica"/>
          <w:lang w:eastAsia="ja-JP"/>
        </w:rPr>
        <w:t xml:space="preserve">, </w:t>
      </w:r>
      <w:r w:rsidR="00860171">
        <w:rPr>
          <w:rFonts w:ascii="Helvetica" w:hAnsi="Helvetica"/>
          <w:lang w:eastAsia="ja-JP"/>
        </w:rPr>
        <w:t>p[2] - 10</w:t>
      </w:r>
      <w:r w:rsidRPr="004F413C">
        <w:rPr>
          <w:rFonts w:ascii="Helvetica" w:hAnsi="Helvetica"/>
          <w:lang w:eastAsia="ja-JP"/>
        </w:rPr>
        <w:t xml:space="preserve">); </w:t>
      </w:r>
      <w:r w:rsidRPr="004F413C">
        <w:rPr>
          <w:rFonts w:ascii="Helvetica" w:hAnsi="Helvetica" w:cs="Songti SC"/>
          <w:lang w:eastAsia="ja-JP"/>
        </w:rPr>
        <w:t>解密数据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eastAsia="MS Mincho" w:hAnsi="Helvetica" w:cs="MS Mincho"/>
          <w:lang w:eastAsia="ja-JP"/>
        </w:rPr>
        <w:t> </w:t>
      </w:r>
      <w:r w:rsidRPr="004F413C">
        <w:rPr>
          <w:rFonts w:ascii="Helvetica" w:hAnsi="Helvetica" w:cs="Songti SC"/>
          <w:lang w:eastAsia="ja-JP"/>
        </w:rPr>
        <w:t>传参解析</w:t>
      </w:r>
      <w:r w:rsidRPr="004F413C">
        <w:rPr>
          <w:rFonts w:ascii="Helvetica" w:hAnsi="Helvetica" w:cs="Songti SC"/>
          <w:lang w:eastAsia="ja-JP"/>
        </w:rPr>
        <w:t>:</w:t>
      </w:r>
    </w:p>
    <w:p w14:paraId="150F663B" w14:textId="77777777" w:rsidR="00176783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pair_sk:</w:t>
      </w:r>
      <w:r w:rsidRPr="004F413C">
        <w:rPr>
          <w:rFonts w:ascii="Helvetica" w:hAnsi="Helvetica" w:cs="Songti SC"/>
          <w:lang w:eastAsia="ja-JP"/>
        </w:rPr>
        <w:t>就是在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login </w:t>
      </w:r>
      <w:r w:rsidRPr="004F413C">
        <w:rPr>
          <w:rFonts w:ascii="Helvetica" w:hAnsi="Helvetica" w:cs="Songti SC"/>
          <w:lang w:eastAsia="ja-JP"/>
        </w:rPr>
        <w:t>成功后得到的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sk</w:t>
      </w:r>
      <w:r w:rsidRPr="004F413C">
        <w:rPr>
          <w:rFonts w:ascii="Helvetica" w:hAnsi="Helvetica" w:cs="Songti SC"/>
          <w:lang w:eastAsia="ja-JP"/>
        </w:rPr>
        <w:t>;</w:t>
      </w:r>
    </w:p>
    <w:p w14:paraId="2A28432D" w14:textId="3A1859F2" w:rsidR="00176783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sec_ivs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详见</w:t>
      </w:r>
      <w:r w:rsidR="00711819" w:rsidRPr="004F413C">
        <w:rPr>
          <w:rFonts w:ascii="Helvetica" w:hAnsi="Helvetica" w:cs="Songti SC"/>
          <w:lang w:eastAsia="ja-JP"/>
        </w:rPr>
        <w:t>图</w:t>
      </w:r>
      <w:r w:rsidR="00711819" w:rsidRPr="004F413C">
        <w:rPr>
          <w:rFonts w:ascii="Helvetica" w:hAnsi="Helvetica" w:cs="Songti SC"/>
          <w:lang w:eastAsia="ja-JP"/>
        </w:rPr>
        <w:t>3</w:t>
      </w:r>
      <w:r w:rsidRPr="004F413C">
        <w:rPr>
          <w:rFonts w:ascii="Helvetica" w:hAnsi="Helvetica" w:cs="Songti SC"/>
          <w:lang w:eastAsia="ja-JP"/>
        </w:rPr>
        <w:t>;</w:t>
      </w:r>
    </w:p>
    <w:p w14:paraId="3EA41335" w14:textId="77777777" w:rsidR="00711819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p + 14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待解密命令的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dst </w:t>
      </w:r>
      <w:r w:rsidRPr="004F413C">
        <w:rPr>
          <w:rFonts w:ascii="Helvetica" w:hAnsi="Helvetica" w:cs="Songti SC"/>
          <w:lang w:eastAsia="ja-JP"/>
        </w:rPr>
        <w:t>字段的第一个字节的</w:t>
      </w:r>
      <w:r w:rsidRPr="004F413C">
        <w:rPr>
          <w:rFonts w:ascii="Helvetica" w:hAnsi="Helvetica" w:cs="Songti SC"/>
          <w:color w:val="FB0007"/>
          <w:lang w:eastAsia="ja-JP"/>
        </w:rPr>
        <w:t>地址</w:t>
      </w:r>
      <w:r w:rsidRPr="004F413C">
        <w:rPr>
          <w:rFonts w:ascii="Helvetica" w:hAnsi="Helvetica" w:cs="Songti SC"/>
          <w:lang w:eastAsia="ja-JP"/>
        </w:rPr>
        <w:t>;</w:t>
      </w:r>
    </w:p>
    <w:p w14:paraId="0768DF93" w14:textId="77777777" w:rsidR="00711819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2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此处恒为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2</w:t>
      </w:r>
      <w:r w:rsidRPr="004F413C">
        <w:rPr>
          <w:rFonts w:ascii="Helvetica" w:hAnsi="Helvetica" w:cs="Songti SC"/>
          <w:lang w:eastAsia="ja-JP"/>
        </w:rPr>
        <w:t>;</w:t>
      </w:r>
    </w:p>
    <w:p w14:paraId="3B9EE6B7" w14:textId="77777777" w:rsidR="00711819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p + 16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待解密的命令的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op code </w:t>
      </w:r>
      <w:r w:rsidRPr="004F413C">
        <w:rPr>
          <w:rFonts w:ascii="Helvetica" w:hAnsi="Helvetica" w:cs="Songti SC"/>
          <w:lang w:eastAsia="ja-JP"/>
        </w:rPr>
        <w:t>字段的第一个字节的</w:t>
      </w:r>
      <w:r w:rsidRPr="004F413C">
        <w:rPr>
          <w:rFonts w:ascii="Helvetica" w:hAnsi="Helvetica" w:cs="Songti SC"/>
          <w:color w:val="FB0007"/>
          <w:lang w:eastAsia="ja-JP"/>
        </w:rPr>
        <w:t>地址</w:t>
      </w:r>
      <w:r w:rsidRPr="004F413C">
        <w:rPr>
          <w:rFonts w:ascii="Helvetica" w:hAnsi="Helvetica" w:cs="Songti SC"/>
          <w:lang w:eastAsia="ja-JP"/>
        </w:rPr>
        <w:t>;</w:t>
      </w:r>
    </w:p>
    <w:p w14:paraId="767D4EEA" w14:textId="77777777" w:rsidR="00860171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t>p[2] - 10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待解密的数据长度，从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op code </w:t>
      </w:r>
      <w:r w:rsidRPr="004F413C">
        <w:rPr>
          <w:rFonts w:ascii="Helvetica" w:hAnsi="Helvetica" w:cs="Songti SC"/>
          <w:lang w:eastAsia="ja-JP"/>
        </w:rPr>
        <w:t>字段开始到命令结束的总共的长度。</w:t>
      </w:r>
    </w:p>
    <w:p w14:paraId="4FDA05DD" w14:textId="03EC4A3C" w:rsidR="00176783" w:rsidRPr="004F413C" w:rsidRDefault="00176783" w:rsidP="00860171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P[2]</w:t>
      </w:r>
      <w:r w:rsidRPr="004F413C">
        <w:rPr>
          <w:rFonts w:ascii="Helvetica" w:hAnsi="Helvetica" w:cs="Songti SC"/>
          <w:lang w:eastAsia="ja-JP"/>
        </w:rPr>
        <w:t>就是收到的命令的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L2cap_length </w:t>
      </w:r>
    </w:p>
    <w:p w14:paraId="508F489B" w14:textId="77777777" w:rsidR="005E438A" w:rsidRDefault="00176783" w:rsidP="00711819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 w:cs="Songti SC"/>
          <w:lang w:eastAsia="ja-JP"/>
        </w:rPr>
        <w:t>对于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app</w:t>
      </w:r>
      <w:r w:rsidR="00711819" w:rsidRPr="004F413C">
        <w:rPr>
          <w:rFonts w:ascii="Helvetica" w:hAnsi="Helvetica"/>
          <w:lang w:eastAsia="ja-JP"/>
        </w:rPr>
        <w:t>开发</w:t>
      </w:r>
      <w:r w:rsidRPr="004F413C">
        <w:rPr>
          <w:rFonts w:ascii="Helvetica" w:hAnsi="Helvetica" w:cs="Songti SC"/>
          <w:lang w:eastAsia="ja-JP"/>
        </w:rPr>
        <w:t>来说，因为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app </w:t>
      </w:r>
      <w:r w:rsidRPr="004F413C">
        <w:rPr>
          <w:rFonts w:ascii="Helvetica" w:hAnsi="Helvetica" w:cs="Songti SC"/>
          <w:lang w:eastAsia="ja-JP"/>
        </w:rPr>
        <w:t>能看到的数据是从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sno </w:t>
      </w:r>
      <w:r w:rsidRPr="004F413C">
        <w:rPr>
          <w:rFonts w:ascii="Helvetica" w:hAnsi="Helvetica" w:cs="Songti SC"/>
          <w:lang w:eastAsia="ja-JP"/>
        </w:rPr>
        <w:t>开始的，即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CMD-Status_All_Response = </w:t>
      </w:r>
    </w:p>
    <w:p w14:paraId="56583CE6" w14:textId="23E145BE" w:rsidR="00711819" w:rsidRPr="004F413C" w:rsidRDefault="00176783" w:rsidP="00711819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/>
          <w:lang w:eastAsia="ja-JP"/>
        </w:rPr>
        <w:lastRenderedPageBreak/>
        <w:t xml:space="preserve">u8 response[] = </w:t>
      </w:r>
      <w:r w:rsidR="00711819"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{ 11,11,51,02,00, 02,00,db,11,02,ff,ff,ff,ff,ff,ff,00,00,04,01 }</w:t>
      </w:r>
      <w:r w:rsidRPr="004F413C">
        <w:rPr>
          <w:rFonts w:ascii="Helvetica" w:hAnsi="Helvetica" w:cs="Songti SC"/>
          <w:lang w:eastAsia="ja-JP"/>
        </w:rPr>
        <w:t>;</w:t>
      </w:r>
    </w:p>
    <w:p w14:paraId="2BE9E669" w14:textId="77777777" w:rsidR="00711819" w:rsidRPr="004F413C" w:rsidRDefault="00176783" w:rsidP="00176783">
      <w:pPr>
        <w:pStyle w:val="12"/>
        <w:rPr>
          <w:rFonts w:ascii="Helvetica" w:hAnsi="Helvetica" w:cs="Songti SC"/>
          <w:lang w:eastAsia="ja-JP"/>
        </w:rPr>
      </w:pPr>
      <w:r w:rsidRPr="004F413C">
        <w:rPr>
          <w:rFonts w:ascii="Helvetica" w:hAnsi="Helvetica" w:cs="Songti SC"/>
          <w:lang w:eastAsia="ja-JP"/>
        </w:rPr>
        <w:t>所以</w:t>
      </w:r>
      <w:r w:rsidRPr="004F413C">
        <w:rPr>
          <w:rFonts w:ascii="Helvetica" w:hAnsi="Helvetica" w:cs="Songti SC"/>
          <w:lang w:eastAsia="ja-JP"/>
        </w:rPr>
        <w:t>:</w:t>
      </w:r>
    </w:p>
    <w:p w14:paraId="5687CF5C" w14:textId="0C4B26F3" w:rsidR="00711819" w:rsidRPr="004F413C" w:rsidRDefault="00176783" w:rsidP="00711819">
      <w:pPr>
        <w:pStyle w:val="12"/>
        <w:rPr>
          <w:rFonts w:ascii="Helvetica" w:hAnsi="Helvetica"/>
          <w:lang w:eastAsia="ja-JP"/>
        </w:rPr>
      </w:pP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p + 14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应该等于第二个</w:t>
      </w:r>
      <w:r w:rsidRPr="004F413C">
        <w:rPr>
          <w:rFonts w:ascii="Helvetica" w:hAnsi="Helvetica" w:cs="Songti SC"/>
          <w:lang w:eastAsia="ja-JP"/>
        </w:rPr>
        <w:t>“</w:t>
      </w:r>
      <w:r w:rsidRPr="004F413C">
        <w:rPr>
          <w:rFonts w:ascii="Helvetica" w:hAnsi="Helvetica"/>
          <w:lang w:eastAsia="ja-JP"/>
        </w:rPr>
        <w:t>02 00</w:t>
      </w:r>
      <w:r w:rsidRPr="004F413C">
        <w:rPr>
          <w:rFonts w:ascii="Helvetica" w:hAnsi="Helvetica" w:cs="Songti SC"/>
          <w:lang w:eastAsia="ja-JP"/>
        </w:rPr>
        <w:t xml:space="preserve">” </w:t>
      </w:r>
      <w:r w:rsidRPr="004F413C">
        <w:rPr>
          <w:rFonts w:ascii="Helvetica" w:hAnsi="Helvetica" w:cs="Songti SC"/>
          <w:lang w:eastAsia="ja-JP"/>
        </w:rPr>
        <w:t>的首地址，即</w:t>
      </w:r>
      <w:r w:rsidRPr="004F413C">
        <w:rPr>
          <w:rFonts w:ascii="Helvetica" w:hAnsi="Helvetica" w:cs="Songti SC"/>
          <w:lang w:eastAsia="ja-JP"/>
        </w:rPr>
        <w:t xml:space="preserve"> </w:t>
      </w:r>
      <w:r w:rsidR="00711819" w:rsidRPr="004F413C">
        <w:rPr>
          <w:rFonts w:ascii="Helvetica" w:hAnsi="Helvetica"/>
          <w:lang w:eastAsia="ja-JP"/>
        </w:rPr>
        <w:t>response +5</w:t>
      </w:r>
    </w:p>
    <w:p w14:paraId="0DF56264" w14:textId="77777777" w:rsidR="00711819" w:rsidRPr="004F413C" w:rsidRDefault="00176783" w:rsidP="00711819">
      <w:pPr>
        <w:pStyle w:val="12"/>
        <w:ind w:left="0"/>
        <w:rPr>
          <w:rFonts w:ascii="Helvetica" w:hAnsi="Helvetica"/>
          <w:lang w:eastAsia="ja-JP"/>
        </w:rPr>
      </w:pPr>
      <w:r w:rsidRPr="004F413C">
        <w:rPr>
          <w:rFonts w:ascii="Helvetica" w:hAnsi="Helvetica"/>
          <w:lang w:eastAsia="ja-JP"/>
        </w:rPr>
        <w:t>p + 16</w:t>
      </w:r>
      <w:r w:rsidRPr="004F413C">
        <w:rPr>
          <w:rFonts w:ascii="Helvetica" w:hAnsi="Helvetica" w:cs="Songti SC"/>
          <w:lang w:eastAsia="ja-JP"/>
        </w:rPr>
        <w:t>:</w:t>
      </w:r>
      <w:r w:rsidRPr="004F413C">
        <w:rPr>
          <w:rFonts w:ascii="Helvetica" w:hAnsi="Helvetica" w:cs="Songti SC"/>
          <w:lang w:eastAsia="ja-JP"/>
        </w:rPr>
        <w:t>应该等于</w:t>
      </w:r>
      <w:r w:rsidRPr="004F413C">
        <w:rPr>
          <w:rFonts w:ascii="Helvetica" w:hAnsi="Helvetica" w:cs="Songti SC"/>
          <w:lang w:eastAsia="ja-JP"/>
        </w:rPr>
        <w:t>“</w:t>
      </w:r>
      <w:r w:rsidRPr="004F413C">
        <w:rPr>
          <w:rFonts w:ascii="Helvetica" w:hAnsi="Helvetica"/>
          <w:lang w:eastAsia="ja-JP"/>
        </w:rPr>
        <w:t>db</w:t>
      </w:r>
      <w:r w:rsidRPr="004F413C">
        <w:rPr>
          <w:rFonts w:ascii="Helvetica" w:hAnsi="Helvetica" w:cs="Songti SC"/>
          <w:lang w:eastAsia="ja-JP"/>
        </w:rPr>
        <w:t>”</w:t>
      </w:r>
      <w:r w:rsidRPr="004F413C">
        <w:rPr>
          <w:rFonts w:ascii="Helvetica" w:hAnsi="Helvetica" w:cs="Songti SC"/>
          <w:lang w:eastAsia="ja-JP"/>
        </w:rPr>
        <w:t>的地址，即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response +7</w:t>
      </w:r>
    </w:p>
    <w:p w14:paraId="62F3DF46" w14:textId="19CC5558" w:rsidR="00176783" w:rsidRPr="004F413C" w:rsidRDefault="00176783" w:rsidP="00711819">
      <w:pPr>
        <w:pStyle w:val="12"/>
        <w:ind w:left="0"/>
        <w:rPr>
          <w:rFonts w:ascii="Helvetica" w:hAnsi="Helvetica"/>
          <w:lang w:eastAsia="ja-JP"/>
        </w:rPr>
      </w:pPr>
      <w:r w:rsidRPr="004F413C">
        <w:rPr>
          <w:rFonts w:ascii="Helvetica" w:eastAsia="MS Mincho" w:hAnsi="Helvetica" w:cs="MS Mincho"/>
          <w:lang w:eastAsia="ja-JP"/>
        </w:rPr>
        <w:t> </w:t>
      </w:r>
      <w:r w:rsidRPr="004F413C">
        <w:rPr>
          <w:rFonts w:ascii="Helvetica" w:hAnsi="Helvetica"/>
          <w:lang w:eastAsia="ja-JP"/>
        </w:rPr>
        <w:t>p[2] - 10</w:t>
      </w:r>
      <w:r w:rsidRPr="004F413C">
        <w:rPr>
          <w:rFonts w:ascii="Helvetica" w:hAnsi="Helvetica" w:cs="Songti SC"/>
          <w:lang w:eastAsia="ja-JP"/>
        </w:rPr>
        <w:t xml:space="preserve">: </w:t>
      </w:r>
      <w:r w:rsidRPr="004F413C">
        <w:rPr>
          <w:rFonts w:ascii="Helvetica" w:hAnsi="Helvetica" w:cs="Songti SC"/>
          <w:lang w:eastAsia="ja-JP"/>
        </w:rPr>
        <w:t>应该等于</w:t>
      </w:r>
      <w:r w:rsidRPr="004F413C">
        <w:rPr>
          <w:rFonts w:ascii="Helvetica" w:hAnsi="Helvetica" w:cs="Songti SC"/>
          <w:lang w:eastAsia="ja-JP"/>
        </w:rPr>
        <w:t xml:space="preserve"> </w:t>
      </w:r>
      <w:r w:rsidR="00711819" w:rsidRPr="004F413C">
        <w:rPr>
          <w:rFonts w:ascii="Helvetica" w:hAnsi="Helvetica" w:cs="Songti SC"/>
          <w:lang w:eastAsia="ja-JP"/>
        </w:rPr>
        <w:t>总</w:t>
      </w:r>
      <w:r w:rsidRPr="004F413C">
        <w:rPr>
          <w:rFonts w:ascii="Helvetica" w:hAnsi="Helvetica" w:cs="Songti SC"/>
          <w:lang w:eastAsia="ja-JP"/>
        </w:rPr>
        <w:t>长度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>– 7</w:t>
      </w:r>
      <w:r w:rsidRPr="004F413C">
        <w:rPr>
          <w:rFonts w:ascii="Helvetica" w:hAnsi="Helvetica" w:cs="Songti SC"/>
          <w:lang w:eastAsia="ja-JP"/>
        </w:rPr>
        <w:t>;</w:t>
      </w:r>
      <w:r w:rsidRPr="004F413C">
        <w:rPr>
          <w:rFonts w:ascii="Helvetica" w:hAnsi="Helvetica" w:cs="Songti SC"/>
          <w:lang w:eastAsia="ja-JP"/>
        </w:rPr>
        <w:t>即</w:t>
      </w:r>
      <w:r w:rsidRPr="004F413C">
        <w:rPr>
          <w:rFonts w:ascii="Helvetica" w:hAnsi="Helvetica" w:cs="Songti SC"/>
          <w:lang w:eastAsia="ja-JP"/>
        </w:rPr>
        <w:t xml:space="preserve"> </w:t>
      </w:r>
      <w:r w:rsidRPr="004F413C">
        <w:rPr>
          <w:rFonts w:ascii="Helvetica" w:hAnsi="Helvetica"/>
          <w:lang w:eastAsia="ja-JP"/>
        </w:rPr>
        <w:t xml:space="preserve">sizeof(response) – 7; </w:t>
      </w:r>
    </w:p>
    <w:p w14:paraId="73DFFA04" w14:textId="01902C55" w:rsidR="00176783" w:rsidRPr="004F413C" w:rsidRDefault="00711819" w:rsidP="00176783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bCs/>
          <w:color w:val="000000"/>
          <w:lang w:eastAsia="ja-JP"/>
        </w:rPr>
        <w:t>[</w:t>
      </w:r>
      <w:r w:rsidRPr="004F413C">
        <w:rPr>
          <w:rFonts w:ascii="Helvetica" w:hAnsi="Helvetica" w:cs="Bangla Sangam MN"/>
          <w:bCs/>
          <w:color w:val="306F79"/>
          <w:lang w:eastAsia="ja-JP"/>
        </w:rPr>
        <w:t>CryptoAction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decryptionPpacket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448993"/>
          <w:lang w:eastAsia="ja-JP"/>
        </w:rPr>
        <w:t>sectionKey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Iv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:sec_ivm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Mic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:buffer+</w:t>
      </w:r>
      <w:r w:rsidRPr="004F413C">
        <w:rPr>
          <w:rFonts w:ascii="Helvetica" w:hAnsi="Helvetica" w:cs="Bangla Sangam MN"/>
          <w:bCs/>
          <w:color w:val="000BFF"/>
          <w:lang w:eastAsia="ja-JP"/>
        </w:rPr>
        <w:t>5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MicLen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000BFF"/>
          <w:lang w:eastAsia="ja-JP"/>
        </w:rPr>
        <w:t>2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Ps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:buffer+</w:t>
      </w:r>
      <w:r w:rsidRPr="004F413C">
        <w:rPr>
          <w:rFonts w:ascii="Helvetica" w:hAnsi="Helvetica" w:cs="Bangla Sangam MN"/>
          <w:bCs/>
          <w:color w:val="000BFF"/>
          <w:lang w:eastAsia="ja-JP"/>
        </w:rPr>
        <w:t>7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bCs/>
          <w:color w:val="203C3F"/>
          <w:lang w:eastAsia="ja-JP"/>
        </w:rPr>
        <w:t>Len</w:t>
      </w:r>
      <w:r w:rsidRPr="004F413C">
        <w:rPr>
          <w:rFonts w:ascii="Helvetica" w:hAnsi="Helvetica" w:cs="Bangla Sangam MN"/>
          <w:bCs/>
          <w:color w:val="000000"/>
          <w:lang w:eastAsia="ja-JP"/>
        </w:rPr>
        <w:t>:</w:t>
      </w:r>
      <w:r w:rsidRPr="004F413C">
        <w:rPr>
          <w:rFonts w:ascii="Helvetica" w:hAnsi="Helvetica" w:cs="Bangla Sangam MN"/>
          <w:bCs/>
          <w:color w:val="000BFF"/>
          <w:lang w:eastAsia="ja-JP"/>
        </w:rPr>
        <w:t>13</w:t>
      </w:r>
      <w:r w:rsidRPr="004F413C">
        <w:rPr>
          <w:rFonts w:ascii="Helvetica" w:hAnsi="Helvetica" w:cs="Bangla Sangam MN"/>
          <w:bCs/>
          <w:color w:val="000000"/>
          <w:lang w:eastAsia="ja-JP"/>
        </w:rPr>
        <w:t>]</w:t>
      </w:r>
      <w:r w:rsidR="00C00202" w:rsidRPr="004F413C">
        <w:rPr>
          <w:rFonts w:ascii="Helvetica" w:hAnsi="Helvetica" w:cs="Bangla Sangam MN"/>
          <w:bCs/>
          <w:color w:val="000000"/>
          <w:lang w:eastAsia="ja-JP"/>
        </w:rPr>
        <w:t>;</w:t>
      </w:r>
    </w:p>
    <w:p w14:paraId="1CF75C8C" w14:textId="586C954C" w:rsidR="003E4A54" w:rsidRPr="004F413C" w:rsidRDefault="003E4A54" w:rsidP="00176783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+ (</w:t>
      </w:r>
      <w:r w:rsidRPr="004F413C">
        <w:rPr>
          <w:rFonts w:ascii="Helvetica" w:hAnsi="Helvetica" w:cs="Bangla Sangam MN"/>
          <w:color w:val="B40062"/>
          <w:lang w:eastAsia="ja-JP"/>
        </w:rPr>
        <w:t>BOOL</w:t>
      </w:r>
      <w:r w:rsidRPr="004F413C">
        <w:rPr>
          <w:rFonts w:ascii="Helvetica" w:hAnsi="Helvetica" w:cs="Bangla Sangam MN"/>
          <w:color w:val="000000"/>
          <w:lang w:eastAsia="ja-JP"/>
        </w:rPr>
        <w:t>)decryptionPpacket:(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*)key Iv:(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*)iv Mic:(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*)mic MicLen:(</w:t>
      </w:r>
      <w:r w:rsidRPr="004F413C">
        <w:rPr>
          <w:rFonts w:ascii="Helvetica" w:hAnsi="Helvetica" w:cs="Bangla Sangam MN"/>
          <w:color w:val="B40062"/>
          <w:lang w:eastAsia="ja-JP"/>
        </w:rPr>
        <w:t>int</w:t>
      </w:r>
      <w:r w:rsidRPr="004F413C">
        <w:rPr>
          <w:rFonts w:ascii="Helvetica" w:hAnsi="Helvetica" w:cs="Bangla Sangam MN"/>
          <w:color w:val="000000"/>
          <w:lang w:eastAsia="ja-JP"/>
        </w:rPr>
        <w:t>)mic_len Ps:(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*)ps Len:(</w:t>
      </w:r>
      <w:r w:rsidRPr="004F413C">
        <w:rPr>
          <w:rFonts w:ascii="Helvetica" w:hAnsi="Helvetica" w:cs="Bangla Sangam MN"/>
          <w:color w:val="B40062"/>
          <w:lang w:eastAsia="ja-JP"/>
        </w:rPr>
        <w:t>int</w:t>
      </w:r>
      <w:r w:rsidRPr="004F413C">
        <w:rPr>
          <w:rFonts w:ascii="Helvetica" w:hAnsi="Helvetica" w:cs="Bangla Sangam MN"/>
          <w:color w:val="000000"/>
          <w:lang w:eastAsia="ja-JP"/>
        </w:rPr>
        <w:t>)len {</w:t>
      </w:r>
    </w:p>
    <w:p w14:paraId="58A63875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color w:val="000000"/>
          <w:lang w:eastAsia="ja-JP"/>
        </w:rPr>
        <w:tab/>
        <w:t>e[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r[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], i;</w:t>
      </w:r>
    </w:p>
    <w:p w14:paraId="7BD0B2EC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1D8519"/>
          <w:lang w:eastAsia="ja-JP"/>
        </w:rPr>
        <w:t>///////////////// calculate enc ////////////////////////</w:t>
      </w:r>
    </w:p>
    <w:p w14:paraId="106D0072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(r,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40B6E0DE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(r+</w:t>
      </w:r>
      <w:r w:rsidRPr="004F413C">
        <w:rPr>
          <w:rFonts w:ascii="Helvetica" w:hAnsi="Helvetica" w:cs="Bangla Sangam MN"/>
          <w:color w:val="000BFF"/>
          <w:lang w:eastAsia="ja-JP"/>
        </w:rPr>
        <w:t>1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iv,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42DD7B1E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 i&lt;len; i++) {</w:t>
      </w:r>
    </w:p>
    <w:p w14:paraId="45C8F8E7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</w:t>
      </w:r>
      <w:r w:rsidRPr="004F413C">
        <w:rPr>
          <w:rFonts w:ascii="Helvetica" w:hAnsi="Helvetica" w:cs="Bangla Sangam MN"/>
          <w:color w:val="B40062"/>
          <w:lang w:eastAsia="ja-JP"/>
        </w:rPr>
        <w:t>if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((i&amp;</w:t>
      </w:r>
      <w:r w:rsidRPr="004F413C">
        <w:rPr>
          <w:rFonts w:ascii="Helvetica" w:hAnsi="Helvetica" w:cs="Bangla Sangam MN"/>
          <w:color w:val="000BFF"/>
          <w:lang w:eastAsia="ja-JP"/>
        </w:rPr>
        <w:t>15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) ==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) {</w:t>
      </w:r>
    </w:p>
    <w:p w14:paraId="4A0188F0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    </w:t>
      </w:r>
      <w:r w:rsidRPr="004F413C">
        <w:rPr>
          <w:rFonts w:ascii="Helvetica" w:hAnsi="Helvetica" w:cs="Bangla Sangam MN"/>
          <w:color w:val="203C3F"/>
          <w:lang w:eastAsia="ja-JP"/>
        </w:rPr>
        <w:t>aes_att_encryption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(key, r, e);</w:t>
      </w:r>
    </w:p>
    <w:p w14:paraId="37EF42EB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    r[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]++;</w:t>
      </w:r>
    </w:p>
    <w:p w14:paraId="70E70224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}</w:t>
      </w:r>
    </w:p>
    <w:p w14:paraId="694A17EF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ps[i] ^= e[i &amp; </w:t>
      </w:r>
      <w:r w:rsidRPr="004F413C">
        <w:rPr>
          <w:rFonts w:ascii="Helvetica" w:hAnsi="Helvetica" w:cs="Bangla Sangam MN"/>
          <w:color w:val="000BFF"/>
          <w:lang w:eastAsia="ja-JP"/>
        </w:rPr>
        <w:t>15</w:t>
      </w:r>
      <w:r w:rsidRPr="004F413C">
        <w:rPr>
          <w:rFonts w:ascii="Helvetica" w:hAnsi="Helvetica" w:cs="Bangla Sangam MN"/>
          <w:color w:val="000000"/>
          <w:lang w:eastAsia="ja-JP"/>
        </w:rPr>
        <w:t>];</w:t>
      </w:r>
    </w:p>
    <w:p w14:paraId="5A852B93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}</w:t>
      </w:r>
    </w:p>
    <w:p w14:paraId="41E59AFE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1D8519"/>
          <w:lang w:eastAsia="ja-JP"/>
        </w:rPr>
        <w:t>///////////// calculate mic ///////////////////////</w:t>
      </w:r>
    </w:p>
    <w:p w14:paraId="2077CE07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memset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(r, 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, </w:t>
      </w:r>
      <w:r w:rsidRPr="004F413C">
        <w:rPr>
          <w:rFonts w:ascii="Helvetica" w:hAnsi="Helvetica" w:cs="Bangla Sangam MN"/>
          <w:color w:val="000BFF"/>
          <w:lang w:eastAsia="ja-JP"/>
        </w:rPr>
        <w:t>16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2F27AE86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643820"/>
          <w:lang w:eastAsia="ja-JP"/>
        </w:rPr>
        <w:t>memcpy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(r, iv, 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);</w:t>
      </w:r>
    </w:p>
    <w:p w14:paraId="205F0533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r[</w:t>
      </w:r>
      <w:r w:rsidRPr="004F413C">
        <w:rPr>
          <w:rFonts w:ascii="Helvetica" w:hAnsi="Helvetica" w:cs="Bangla Sangam MN"/>
          <w:color w:val="000BFF"/>
          <w:lang w:eastAsia="ja-JP"/>
        </w:rPr>
        <w:t>8</w:t>
      </w:r>
      <w:r w:rsidRPr="004F413C">
        <w:rPr>
          <w:rFonts w:ascii="Helvetica" w:hAnsi="Helvetica" w:cs="Bangla Sangam MN"/>
          <w:color w:val="000000"/>
          <w:lang w:eastAsia="ja-JP"/>
        </w:rPr>
        <w:t>] = len;</w:t>
      </w:r>
    </w:p>
    <w:p w14:paraId="78574A0B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203C3F"/>
          <w:lang w:eastAsia="ja-JP"/>
        </w:rPr>
        <w:t>aes_att_encryption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(key, r, r);</w:t>
      </w:r>
    </w:p>
    <w:p w14:paraId="47C08401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 i&lt;len; i++) {</w:t>
      </w:r>
    </w:p>
    <w:p w14:paraId="3F94E584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r[i &amp; </w:t>
      </w:r>
      <w:r w:rsidRPr="004F413C">
        <w:rPr>
          <w:rFonts w:ascii="Helvetica" w:hAnsi="Helvetica" w:cs="Bangla Sangam MN"/>
          <w:color w:val="000BFF"/>
          <w:lang w:eastAsia="ja-JP"/>
        </w:rPr>
        <w:t>15</w:t>
      </w:r>
      <w:r w:rsidRPr="004F413C">
        <w:rPr>
          <w:rFonts w:ascii="Helvetica" w:hAnsi="Helvetica" w:cs="Bangla Sangam MN"/>
          <w:color w:val="000000"/>
          <w:lang w:eastAsia="ja-JP"/>
        </w:rPr>
        <w:t>] ^= ps[i];</w:t>
      </w:r>
    </w:p>
    <w:p w14:paraId="4E35D9E9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</w:t>
      </w:r>
      <w:r w:rsidRPr="004F413C">
        <w:rPr>
          <w:rFonts w:ascii="Helvetica" w:hAnsi="Helvetica" w:cs="Bangla Sangam MN"/>
          <w:color w:val="B40062"/>
          <w:lang w:eastAsia="ja-JP"/>
        </w:rPr>
        <w:t>if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((i&amp;</w:t>
      </w:r>
      <w:r w:rsidRPr="004F413C">
        <w:rPr>
          <w:rFonts w:ascii="Helvetica" w:hAnsi="Helvetica" w:cs="Bangla Sangam MN"/>
          <w:color w:val="000BFF"/>
          <w:lang w:eastAsia="ja-JP"/>
        </w:rPr>
        <w:t>15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) == </w:t>
      </w:r>
      <w:r w:rsidRPr="004F413C">
        <w:rPr>
          <w:rFonts w:ascii="Helvetica" w:hAnsi="Helvetica" w:cs="Bangla Sangam MN"/>
          <w:color w:val="000BFF"/>
          <w:lang w:eastAsia="ja-JP"/>
        </w:rPr>
        <w:t>15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|| i == len - </w:t>
      </w:r>
      <w:r w:rsidRPr="004F413C">
        <w:rPr>
          <w:rFonts w:ascii="Helvetica" w:hAnsi="Helvetica" w:cs="Bangla Sangam MN"/>
          <w:color w:val="000BFF"/>
          <w:lang w:eastAsia="ja-JP"/>
        </w:rPr>
        <w:t>1</w:t>
      </w:r>
      <w:r w:rsidRPr="004F413C">
        <w:rPr>
          <w:rFonts w:ascii="Helvetica" w:hAnsi="Helvetica" w:cs="Bangla Sangam MN"/>
          <w:color w:val="000000"/>
          <w:lang w:eastAsia="ja-JP"/>
        </w:rPr>
        <w:t>) {</w:t>
      </w:r>
    </w:p>
    <w:p w14:paraId="02F59B23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    </w:t>
      </w:r>
      <w:r w:rsidRPr="004F413C">
        <w:rPr>
          <w:rFonts w:ascii="Helvetica" w:hAnsi="Helvetica" w:cs="Bangla Sangam MN"/>
          <w:color w:val="203C3F"/>
          <w:lang w:eastAsia="ja-JP"/>
        </w:rPr>
        <w:t>aes_att_encryption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(key, r, r);</w:t>
      </w:r>
    </w:p>
    <w:p w14:paraId="234D38E0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}</w:t>
      </w:r>
    </w:p>
    <w:p w14:paraId="648BB4D4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}</w:t>
      </w:r>
    </w:p>
    <w:p w14:paraId="5EA5167C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for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(i=</w:t>
      </w:r>
      <w:r w:rsidRPr="004F413C">
        <w:rPr>
          <w:rFonts w:ascii="Helvetica" w:hAnsi="Helvetica" w:cs="Bangla Sangam MN"/>
          <w:color w:val="000BFF"/>
          <w:lang w:eastAsia="ja-JP"/>
        </w:rPr>
        <w:t>0</w:t>
      </w:r>
      <w:r w:rsidRPr="004F413C">
        <w:rPr>
          <w:rFonts w:ascii="Helvetica" w:hAnsi="Helvetica" w:cs="Bangla Sangam MN"/>
          <w:color w:val="000000"/>
          <w:lang w:eastAsia="ja-JP"/>
        </w:rPr>
        <w:t>; i&lt;mic_len; i++) {</w:t>
      </w:r>
    </w:p>
    <w:p w14:paraId="7E5C7B58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</w:t>
      </w:r>
      <w:r w:rsidRPr="004F413C">
        <w:rPr>
          <w:rFonts w:ascii="Helvetica" w:hAnsi="Helvetica" w:cs="Bangla Sangam MN"/>
          <w:color w:val="B40062"/>
          <w:lang w:eastAsia="ja-JP"/>
        </w:rPr>
        <w:t>if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(mic[i] != r[i]) {</w:t>
      </w:r>
    </w:p>
    <w:p w14:paraId="3CF4D92D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   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NO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000000"/>
          <w:lang w:eastAsia="ja-JP"/>
        </w:rPr>
        <w:tab/>
      </w:r>
      <w:r w:rsidRPr="004F413C">
        <w:rPr>
          <w:rFonts w:ascii="Helvetica" w:hAnsi="Helvetica" w:cs="Bangla Sangam MN"/>
          <w:color w:val="1D8519"/>
          <w:lang w:eastAsia="ja-JP"/>
        </w:rPr>
        <w:t>//Failed</w:t>
      </w:r>
    </w:p>
    <w:p w14:paraId="183C7714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    }</w:t>
      </w:r>
    </w:p>
    <w:p w14:paraId="62B10B09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lastRenderedPageBreak/>
        <w:t xml:space="preserve">    }</w:t>
      </w:r>
    </w:p>
    <w:p w14:paraId="3D015121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 xml:space="preserve">    </w:t>
      </w:r>
      <w:r w:rsidRPr="004F413C">
        <w:rPr>
          <w:rFonts w:ascii="Helvetica" w:hAnsi="Helvetica" w:cs="Bangla Sangam MN"/>
          <w:color w:val="B40062"/>
          <w:lang w:eastAsia="ja-JP"/>
        </w:rPr>
        <w:t>return</w:t>
      </w:r>
      <w:r w:rsidRPr="004F413C">
        <w:rPr>
          <w:rFonts w:ascii="Helvetica" w:hAnsi="Helvetica" w:cs="Bangla Sangam MN"/>
          <w:color w:val="000000"/>
          <w:lang w:eastAsia="ja-JP"/>
        </w:rPr>
        <w:t xml:space="preserve"> </w:t>
      </w:r>
      <w:r w:rsidRPr="004F413C">
        <w:rPr>
          <w:rFonts w:ascii="Helvetica" w:hAnsi="Helvetica" w:cs="Bangla Sangam MN"/>
          <w:color w:val="B40062"/>
          <w:lang w:eastAsia="ja-JP"/>
        </w:rPr>
        <w:t>YES</w:t>
      </w:r>
      <w:r w:rsidRPr="004F413C">
        <w:rPr>
          <w:rFonts w:ascii="Helvetica" w:hAnsi="Helvetica" w:cs="Bangla Sangam MN"/>
          <w:color w:val="000000"/>
          <w:lang w:eastAsia="ja-JP"/>
        </w:rPr>
        <w:t>;</w:t>
      </w:r>
    </w:p>
    <w:p w14:paraId="7692384D" w14:textId="77777777" w:rsidR="003E4A54" w:rsidRPr="004F413C" w:rsidRDefault="003E4A54" w:rsidP="003E4A54">
      <w:pPr>
        <w:pStyle w:val="12"/>
        <w:rPr>
          <w:rFonts w:ascii="Helvetica" w:hAnsi="Helvetica" w:cs="Bangla Sangam MN"/>
          <w:color w:val="000000"/>
          <w:lang w:eastAsia="ja-JP"/>
        </w:rPr>
      </w:pPr>
      <w:r w:rsidRPr="004F413C">
        <w:rPr>
          <w:rFonts w:ascii="Helvetica" w:hAnsi="Helvetica" w:cs="Bangla Sangam MN"/>
          <w:color w:val="000000"/>
          <w:lang w:eastAsia="ja-JP"/>
        </w:rPr>
        <w:t>}</w:t>
      </w:r>
    </w:p>
    <w:p w14:paraId="3B36ABA1" w14:textId="77777777" w:rsidR="003E4A54" w:rsidRPr="004F413C" w:rsidRDefault="003E4A54" w:rsidP="003477B4">
      <w:pPr>
        <w:rPr>
          <w:rFonts w:ascii="Helvetica" w:eastAsia="STKaiti" w:hAnsi="Helvetica"/>
        </w:rPr>
      </w:pPr>
    </w:p>
    <w:p w14:paraId="0172A162" w14:textId="7E250C92" w:rsidR="00356D63" w:rsidRPr="004F413C" w:rsidRDefault="007B7985" w:rsidP="00EA764F">
      <w:pPr>
        <w:pStyle w:val="1"/>
        <w:rPr>
          <w:rFonts w:ascii="Helvetica" w:eastAsia="STKaiti" w:hAnsi="Helvetica"/>
        </w:rPr>
      </w:pPr>
      <w:bookmarkStart w:id="16" w:name="_Toc487796104"/>
      <w:r w:rsidRPr="004F413C">
        <w:rPr>
          <w:rFonts w:ascii="Helvetica" w:eastAsia="STKaiti" w:hAnsi="Helvetica"/>
        </w:rPr>
        <w:t>三</w:t>
      </w:r>
      <w:r w:rsidR="00777C02" w:rsidRPr="004F413C">
        <w:rPr>
          <w:rFonts w:ascii="Helvetica" w:eastAsia="STKaiti" w:hAnsi="Helvetica"/>
        </w:rPr>
        <w:t>.</w:t>
      </w:r>
      <w:r w:rsidR="00E26E19" w:rsidRPr="004F413C">
        <w:rPr>
          <w:rFonts w:ascii="Helvetica" w:eastAsia="STKaiti" w:hAnsi="Helvetica"/>
        </w:rPr>
        <w:t>SDK</w:t>
      </w:r>
      <w:r w:rsidR="00E26E19" w:rsidRPr="004F413C">
        <w:rPr>
          <w:rFonts w:ascii="Helvetica" w:eastAsia="STKaiti" w:hAnsi="Helvetica"/>
        </w:rPr>
        <w:t>修改记录</w:t>
      </w:r>
      <w:bookmarkEnd w:id="16"/>
    </w:p>
    <w:p w14:paraId="306F83B5" w14:textId="013022CB" w:rsidR="007F4B02" w:rsidRPr="004F413C" w:rsidRDefault="009F2CB9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1</w:t>
      </w:r>
    </w:p>
    <w:p w14:paraId="347624AA" w14:textId="5A6526E2" w:rsidR="0040005B" w:rsidRPr="004F413C" w:rsidRDefault="00356D63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修改时间：</w:t>
      </w:r>
      <w:r w:rsidR="00B16716" w:rsidRPr="004F413C">
        <w:rPr>
          <w:rFonts w:ascii="Helvetica" w:hAnsi="Helvetica"/>
        </w:rPr>
        <w:t>2017/05/</w:t>
      </w:r>
      <w:r w:rsidRPr="004F413C">
        <w:rPr>
          <w:rFonts w:ascii="Helvetica" w:hAnsi="Helvetica"/>
        </w:rPr>
        <w:t>22</w:t>
      </w:r>
      <w:r w:rsidRPr="004F413C">
        <w:rPr>
          <w:rFonts w:ascii="Helvetica" w:hAnsi="Helvetica"/>
        </w:rPr>
        <w:t>，修改人：石晴露</w:t>
      </w:r>
    </w:p>
    <w:p w14:paraId="1F50874F" w14:textId="77777777" w:rsidR="00133D73" w:rsidRPr="004F413C" w:rsidRDefault="00356D63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修复之前因错误修改手机时间造成命令延时错误的问题；</w:t>
      </w:r>
    </w:p>
    <w:p w14:paraId="63091468" w14:textId="6F63A6C8" w:rsidR="00AB6C0F" w:rsidRPr="004F413C" w:rsidRDefault="00AB6C0F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修改详情：</w:t>
      </w:r>
    </w:p>
    <w:p w14:paraId="3801BEBC" w14:textId="4D542137" w:rsidR="00AB6C0F" w:rsidRPr="004F413C" w:rsidRDefault="00AB6C0F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在</w:t>
      </w:r>
      <w:r w:rsidRPr="004F413C">
        <w:rPr>
          <w:rFonts w:ascii="Helvetica" w:hAnsi="Helvetica"/>
        </w:rPr>
        <w:t xml:space="preserve">Class </w:t>
      </w:r>
      <w:r w:rsidR="00C83B49" w:rsidRPr="004F413C">
        <w:rPr>
          <w:rFonts w:ascii="Helvetica" w:hAnsi="Helvetica"/>
        </w:rPr>
        <w:t>BTCentralManager</w:t>
      </w:r>
      <w:r w:rsidRPr="004F413C">
        <w:rPr>
          <w:rFonts w:ascii="Helvetica" w:hAnsi="Helvetica"/>
        </w:rPr>
        <w:t>.m</w:t>
      </w:r>
      <w:r w:rsidRPr="004F413C">
        <w:rPr>
          <w:rFonts w:ascii="Helvetica" w:hAnsi="Helvetica"/>
        </w:rPr>
        <w:t>文件中</w:t>
      </w:r>
    </w:p>
    <w:p w14:paraId="05D47018" w14:textId="7CF9F8A9" w:rsidR="00C83B49" w:rsidRPr="004F413C" w:rsidRDefault="00C83B49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 w:cs="Bangla Sangam MN"/>
          <w:bCs/>
          <w:color w:val="000000"/>
          <w:lang w:eastAsia="ja-JP"/>
        </w:rPr>
        <w:t>- (</w:t>
      </w:r>
      <w:r w:rsidRPr="004F413C">
        <w:rPr>
          <w:rFonts w:ascii="Helvetica" w:hAnsi="Helvetica" w:cs="Bangla Sangam MN"/>
          <w:bCs/>
          <w:color w:val="B40062"/>
          <w:lang w:eastAsia="ja-JP"/>
        </w:rPr>
        <w:t>void</w:t>
      </w:r>
      <w:r w:rsidRPr="004F413C">
        <w:rPr>
          <w:rFonts w:ascii="Helvetica" w:hAnsi="Helvetica" w:cs="Bangla Sangam MN"/>
          <w:bCs/>
          <w:color w:val="000000"/>
          <w:lang w:eastAsia="ja-JP"/>
        </w:rPr>
        <w:t>)sendCommand:(</w:t>
      </w:r>
      <w:r w:rsidRPr="004F413C">
        <w:rPr>
          <w:rFonts w:ascii="Helvetica" w:hAnsi="Helvetica" w:cs="Bangla Sangam MN"/>
          <w:bCs/>
          <w:color w:val="5C2699"/>
          <w:lang w:eastAsia="ja-JP"/>
        </w:rPr>
        <w:t>uint8_t</w:t>
      </w:r>
      <w:r w:rsidRPr="004F413C">
        <w:rPr>
          <w:rFonts w:ascii="Helvetica" w:hAnsi="Helvetica" w:cs="Bangla Sangam MN"/>
          <w:bCs/>
          <w:color w:val="000000"/>
          <w:lang w:eastAsia="ja-JP"/>
        </w:rPr>
        <w:t xml:space="preserve"> *)cmd Len:(</w:t>
      </w:r>
      <w:r w:rsidRPr="004F413C">
        <w:rPr>
          <w:rFonts w:ascii="Helvetica" w:hAnsi="Helvetica" w:cs="Bangla Sangam MN"/>
          <w:bCs/>
          <w:color w:val="B40062"/>
          <w:lang w:eastAsia="ja-JP"/>
        </w:rPr>
        <w:t>int</w:t>
      </w:r>
      <w:r w:rsidRPr="004F413C">
        <w:rPr>
          <w:rFonts w:ascii="Helvetica" w:hAnsi="Helvetica" w:cs="Bangla Sangam MN"/>
          <w:bCs/>
          <w:color w:val="000000"/>
          <w:lang w:eastAsia="ja-JP"/>
        </w:rPr>
        <w:t>)len//</w:t>
      </w:r>
      <w:r w:rsidRPr="004F413C">
        <w:rPr>
          <w:rFonts w:ascii="Helvetica" w:hAnsi="Helvetica" w:cs="Bangla Sangam MN"/>
          <w:bCs/>
          <w:color w:val="000000"/>
          <w:lang w:eastAsia="ja-JP"/>
        </w:rPr>
        <w:t>对此方法做相应调整</w:t>
      </w:r>
    </w:p>
    <w:p w14:paraId="75918CC2" w14:textId="757F60AB" w:rsidR="007F4B02" w:rsidRPr="004F413C" w:rsidRDefault="00C83B49" w:rsidP="00C83B49">
      <w:pPr>
        <w:pStyle w:val="12"/>
        <w:ind w:left="0"/>
        <w:rPr>
          <w:rFonts w:ascii="Helvetica" w:hAnsi="Helvetica"/>
        </w:rPr>
      </w:pPr>
      <w:r w:rsidRPr="004F413C">
        <w:rPr>
          <w:rFonts w:ascii="Helvetica" w:hAnsi="Helvetica"/>
        </w:rPr>
        <w:t>2</w:t>
      </w:r>
    </w:p>
    <w:p w14:paraId="03120AD8" w14:textId="7FE108C9" w:rsidR="00B16716" w:rsidRPr="004F413C" w:rsidRDefault="00B16716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修改时间：</w:t>
      </w:r>
      <w:r w:rsidR="007B7985" w:rsidRPr="004F413C">
        <w:rPr>
          <w:rFonts w:ascii="Helvetica" w:hAnsi="Helvetica"/>
        </w:rPr>
        <w:t>2017/7/13</w:t>
      </w:r>
      <w:r w:rsidRPr="004F413C">
        <w:rPr>
          <w:rFonts w:ascii="Helvetica" w:hAnsi="Helvetica"/>
        </w:rPr>
        <w:t xml:space="preserve"> </w:t>
      </w:r>
      <w:r w:rsidRPr="004F413C">
        <w:rPr>
          <w:rFonts w:ascii="Helvetica" w:hAnsi="Helvetica"/>
        </w:rPr>
        <w:t>修改人：石晴露</w:t>
      </w:r>
    </w:p>
    <w:p w14:paraId="37D4444B" w14:textId="63F0BBDE" w:rsidR="003815CA" w:rsidRPr="004F413C" w:rsidRDefault="00133D73" w:rsidP="002D0011">
      <w:pPr>
        <w:pStyle w:val="12"/>
        <w:rPr>
          <w:rFonts w:ascii="Helvetica" w:hAnsi="Helvetica"/>
        </w:rPr>
      </w:pPr>
      <w:r w:rsidRPr="004F413C">
        <w:rPr>
          <w:rFonts w:ascii="Helvetica" w:hAnsi="Helvetica"/>
        </w:rPr>
        <w:t>修改详情：</w:t>
      </w:r>
      <w:r w:rsidR="007B7985" w:rsidRPr="004F413C">
        <w:rPr>
          <w:rFonts w:ascii="Helvetica" w:hAnsi="Helvetica"/>
        </w:rPr>
        <w:t>修改文档</w:t>
      </w:r>
    </w:p>
    <w:p w14:paraId="68244A9B" w14:textId="0C99DD88" w:rsidR="004B4FE7" w:rsidRPr="004F413C" w:rsidRDefault="004B4FE7" w:rsidP="008D39E8">
      <w:pPr>
        <w:pStyle w:val="1"/>
        <w:rPr>
          <w:rFonts w:ascii="Helvetica" w:eastAsia="STKaiti" w:hAnsi="Helvetica" w:cstheme="majorHAnsi"/>
          <w:color w:val="475B62"/>
          <w:lang w:val="en-US"/>
        </w:rPr>
      </w:pPr>
      <w:bookmarkStart w:id="17" w:name="_附二"/>
      <w:bookmarkStart w:id="18" w:name="_附二_1"/>
      <w:bookmarkEnd w:id="17"/>
      <w:bookmarkEnd w:id="18"/>
      <w:r w:rsidRPr="004F413C">
        <w:rPr>
          <w:rFonts w:ascii="Helvetica" w:eastAsia="STKaiti" w:hAnsi="Helvetica"/>
        </w:rPr>
        <w:br w:type="page"/>
      </w:r>
      <w:bookmarkStart w:id="19" w:name="_Toc487796105"/>
      <w:r w:rsidRPr="004F413C">
        <w:rPr>
          <w:rFonts w:ascii="Helvetica" w:eastAsia="STKaiti" w:hAnsi="Helvetica"/>
        </w:rPr>
        <w:lastRenderedPageBreak/>
        <w:t>附</w:t>
      </w:r>
      <w:r w:rsidR="00C83B49" w:rsidRPr="004F413C">
        <w:rPr>
          <w:rFonts w:ascii="Helvetica" w:eastAsia="STKaiti" w:hAnsi="Helvetica"/>
        </w:rPr>
        <w:t>1</w:t>
      </w:r>
      <w:bookmarkEnd w:id="19"/>
    </w:p>
    <w:p w14:paraId="596AFCFD" w14:textId="534F182A" w:rsidR="004B4FE7" w:rsidRPr="004F413C" w:rsidRDefault="004B4FE7" w:rsidP="004B4FE7">
      <w:pPr>
        <w:rPr>
          <w:rFonts w:ascii="Helvetica" w:eastAsia="STKaiti" w:hAnsi="Helvetica" w:cstheme="majorHAnsi"/>
          <w:color w:val="475B62"/>
          <w:lang w:val="en-US"/>
        </w:rPr>
      </w:pPr>
      <w:r w:rsidRPr="004F413C">
        <w:rPr>
          <w:rFonts w:ascii="Helvetica" w:eastAsia="STKaiti" w:hAnsi="Helvetica" w:cstheme="majorHAnsi"/>
          <w:color w:val="475B62"/>
          <w:lang w:val="en-US"/>
        </w:rPr>
        <w:t>1</w:t>
      </w:r>
      <w:r w:rsidRPr="004F413C">
        <w:rPr>
          <w:rFonts w:ascii="Helvetica" w:eastAsia="STKaiti" w:hAnsi="Helvetica" w:cstheme="majorHAnsi"/>
          <w:color w:val="475B62"/>
          <w:lang w:val="en-US"/>
        </w:rPr>
        <w:t>：</w:t>
      </w:r>
      <w:r w:rsidRPr="004F413C">
        <w:rPr>
          <w:rFonts w:ascii="Helvetica" w:eastAsia="STKaiti" w:hAnsi="Helvetica" w:cs="Bangla Sangam MN"/>
          <w:bCs/>
          <w:color w:val="000000"/>
          <w:lang w:val="en-US" w:eastAsia="ja-JP"/>
        </w:rPr>
        <w:t>AN_BLE-15120203-C2_Communication Protocol for Telink BLE Mesh Light APP.pdf</w:t>
      </w:r>
    </w:p>
    <w:p w14:paraId="425531F9" w14:textId="77777777" w:rsidR="00356D63" w:rsidRPr="004F413C" w:rsidRDefault="00356D63" w:rsidP="00044F83">
      <w:pPr>
        <w:pStyle w:val="12"/>
        <w:rPr>
          <w:rFonts w:ascii="Helvetica" w:hAnsi="Helvetica"/>
        </w:rPr>
      </w:pPr>
    </w:p>
    <w:sectPr w:rsidR="00356D63" w:rsidRPr="004F413C" w:rsidSect="004F413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/>
      <w:pgMar w:top="284" w:right="567" w:bottom="284" w:left="56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19E3D" w14:textId="77777777" w:rsidR="00FE779D" w:rsidRDefault="00FE779D">
      <w:pPr>
        <w:spacing w:after="0" w:line="240" w:lineRule="auto"/>
      </w:pPr>
      <w:r>
        <w:separator/>
      </w:r>
    </w:p>
  </w:endnote>
  <w:endnote w:type="continuationSeparator" w:id="0">
    <w:p w14:paraId="075178AC" w14:textId="77777777" w:rsidR="00FE779D" w:rsidRDefault="00FE7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Bangla Sangam MN">
    <w:panose1 w:val="02000000000000000000"/>
    <w:charset w:val="00"/>
    <w:family w:val="auto"/>
    <w:pitch w:val="variable"/>
    <w:sig w:usb0="80800003" w:usb1="00000000" w:usb2="00000000" w:usb3="00000000" w:csb0="00000001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63F6F" w14:textId="77777777" w:rsidR="004B4FE7" w:rsidRDefault="004B4FE7" w:rsidP="004B4FE7">
    <w:pPr>
      <w:pStyle w:val="af7"/>
      <w:framePr w:wrap="none" w:vAnchor="text" w:hAnchor="margin" w:xAlign="right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end"/>
    </w:r>
  </w:p>
  <w:p w14:paraId="04CB5946" w14:textId="77777777" w:rsidR="004B4FE7" w:rsidRDefault="004B4FE7" w:rsidP="00133D73">
    <w:pPr>
      <w:pStyle w:val="af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C6502" w14:textId="77777777" w:rsidR="004B4FE7" w:rsidRDefault="004B4FE7" w:rsidP="004B4FE7">
    <w:pPr>
      <w:pStyle w:val="af7"/>
      <w:framePr w:wrap="none" w:vAnchor="text" w:hAnchor="margin" w:xAlign="right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 w:rsidR="003C25CD">
      <w:rPr>
        <w:rStyle w:val="afd"/>
        <w:noProof/>
      </w:rPr>
      <w:t>6</w:t>
    </w:r>
    <w:r>
      <w:rPr>
        <w:rStyle w:val="afd"/>
      </w:rPr>
      <w:fldChar w:fldCharType="end"/>
    </w:r>
  </w:p>
  <w:p w14:paraId="7AB1D12B" w14:textId="62483ACB" w:rsidR="004B4FE7" w:rsidRDefault="004B4FE7" w:rsidP="00133D73">
    <w:pPr>
      <w:pStyle w:val="af7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2B0DB4" w14:textId="77777777" w:rsidR="004B4FE7" w:rsidRDefault="004B4FE7" w:rsidP="00E035F7">
    <w:pPr>
      <w:pStyle w:val="af7"/>
      <w:framePr w:wrap="none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 w:rsidR="003C25CD">
      <w:rPr>
        <w:rStyle w:val="afd"/>
        <w:noProof/>
      </w:rPr>
      <w:t>1</w:t>
    </w:r>
    <w:r>
      <w:rPr>
        <w:rStyle w:val="afd"/>
      </w:rPr>
      <w:fldChar w:fldCharType="end"/>
    </w:r>
  </w:p>
  <w:p w14:paraId="77CA9CFF" w14:textId="77777777" w:rsidR="004B4FE7" w:rsidRDefault="004B4FE7" w:rsidP="00E035F7">
    <w:pPr>
      <w:pStyle w:val="af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2D770" w14:textId="77777777" w:rsidR="00FE779D" w:rsidRDefault="00FE779D">
      <w:pPr>
        <w:spacing w:after="0" w:line="240" w:lineRule="auto"/>
      </w:pPr>
      <w:r>
        <w:separator/>
      </w:r>
    </w:p>
  </w:footnote>
  <w:footnote w:type="continuationSeparator" w:id="0">
    <w:p w14:paraId="121BE446" w14:textId="77777777" w:rsidR="00FE779D" w:rsidRDefault="00FE7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2160C" w14:textId="77777777" w:rsidR="004B4FE7" w:rsidRDefault="004B4FE7" w:rsidP="004B4FE7">
    <w:pPr>
      <w:pStyle w:val="afa"/>
      <w:framePr w:wrap="none" w:vAnchor="text" w:hAnchor="margin" w:xAlign="right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end"/>
    </w:r>
  </w:p>
  <w:p w14:paraId="683A6337" w14:textId="77777777" w:rsidR="004B4FE7" w:rsidRDefault="004B4FE7" w:rsidP="00E035F7">
    <w:pPr>
      <w:pStyle w:val="afa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6A3AB7" w14:textId="77777777" w:rsidR="004B4FE7" w:rsidRDefault="004B4FE7" w:rsidP="00E035F7">
    <w:pPr>
      <w:pStyle w:val="afa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C2A8C" w14:textId="4FC67E78" w:rsidR="004B4FE7" w:rsidRDefault="004B4FE7" w:rsidP="00133D73">
    <w:pPr>
      <w:pStyle w:val="afa"/>
      <w:framePr w:wrap="none" w:vAnchor="text" w:hAnchor="page" w:x="5902" w:y="1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14A60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1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4C40EB2"/>
    <w:multiLevelType w:val="hybridMultilevel"/>
    <w:tmpl w:val="04022750"/>
    <w:lvl w:ilvl="0" w:tplc="E5522162">
      <w:start w:val="5"/>
      <w:numFmt w:val="japaneseCounting"/>
      <w:lvlText w:val="%1、"/>
      <w:lvlJc w:val="left"/>
      <w:pPr>
        <w:ind w:left="501" w:hanging="560"/>
      </w:pPr>
      <w:rPr>
        <w:rFonts w:hint="eastAsia"/>
        <w:b/>
        <w:color w:val="475B62"/>
      </w:rPr>
    </w:lvl>
    <w:lvl w:ilvl="1" w:tplc="04090019" w:tentative="1">
      <w:start w:val="1"/>
      <w:numFmt w:val="lowerLetter"/>
      <w:lvlText w:val="%2)"/>
      <w:lvlJc w:val="left"/>
      <w:pPr>
        <w:ind w:left="901" w:hanging="480"/>
      </w:pPr>
    </w:lvl>
    <w:lvl w:ilvl="2" w:tplc="0409001B" w:tentative="1">
      <w:start w:val="1"/>
      <w:numFmt w:val="lowerRoman"/>
      <w:lvlText w:val="%3."/>
      <w:lvlJc w:val="right"/>
      <w:pPr>
        <w:ind w:left="1381" w:hanging="480"/>
      </w:pPr>
    </w:lvl>
    <w:lvl w:ilvl="3" w:tplc="0409000F" w:tentative="1">
      <w:start w:val="1"/>
      <w:numFmt w:val="decimal"/>
      <w:lvlText w:val="%4."/>
      <w:lvlJc w:val="left"/>
      <w:pPr>
        <w:ind w:left="1861" w:hanging="480"/>
      </w:pPr>
    </w:lvl>
    <w:lvl w:ilvl="4" w:tplc="04090019" w:tentative="1">
      <w:start w:val="1"/>
      <w:numFmt w:val="lowerLetter"/>
      <w:lvlText w:val="%5)"/>
      <w:lvlJc w:val="left"/>
      <w:pPr>
        <w:ind w:left="2341" w:hanging="480"/>
      </w:pPr>
    </w:lvl>
    <w:lvl w:ilvl="5" w:tplc="0409001B" w:tentative="1">
      <w:start w:val="1"/>
      <w:numFmt w:val="lowerRoman"/>
      <w:lvlText w:val="%6."/>
      <w:lvlJc w:val="right"/>
      <w:pPr>
        <w:ind w:left="2821" w:hanging="480"/>
      </w:pPr>
    </w:lvl>
    <w:lvl w:ilvl="6" w:tplc="0409000F" w:tentative="1">
      <w:start w:val="1"/>
      <w:numFmt w:val="decimal"/>
      <w:lvlText w:val="%7."/>
      <w:lvlJc w:val="left"/>
      <w:pPr>
        <w:ind w:left="3301" w:hanging="480"/>
      </w:pPr>
    </w:lvl>
    <w:lvl w:ilvl="7" w:tplc="04090019" w:tentative="1">
      <w:start w:val="1"/>
      <w:numFmt w:val="lowerLetter"/>
      <w:lvlText w:val="%8)"/>
      <w:lvlJc w:val="left"/>
      <w:pPr>
        <w:ind w:left="3781" w:hanging="480"/>
      </w:pPr>
    </w:lvl>
    <w:lvl w:ilvl="8" w:tplc="0409001B" w:tentative="1">
      <w:start w:val="1"/>
      <w:numFmt w:val="lowerRoman"/>
      <w:lvlText w:val="%9."/>
      <w:lvlJc w:val="right"/>
      <w:pPr>
        <w:ind w:left="4261" w:hanging="480"/>
      </w:pPr>
    </w:lvl>
  </w:abstractNum>
  <w:abstractNum w:abstractNumId="13">
    <w:nsid w:val="115C2723"/>
    <w:multiLevelType w:val="hybridMultilevel"/>
    <w:tmpl w:val="1FF68394"/>
    <w:lvl w:ilvl="0" w:tplc="34A87E2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2957834"/>
    <w:multiLevelType w:val="hybridMultilevel"/>
    <w:tmpl w:val="64709B02"/>
    <w:lvl w:ilvl="0" w:tplc="20108948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F23CA97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E220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AC7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B0D4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F102D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2EF5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C9A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02FB1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1C6E8C"/>
    <w:multiLevelType w:val="hybridMultilevel"/>
    <w:tmpl w:val="6CFEC68C"/>
    <w:lvl w:ilvl="0" w:tplc="8E7CA9D2">
      <w:start w:val="1"/>
      <w:numFmt w:val="japaneseCounting"/>
      <w:lvlText w:val="%1."/>
      <w:lvlJc w:val="left"/>
      <w:pPr>
        <w:ind w:left="360" w:hanging="360"/>
      </w:pPr>
      <w:rPr>
        <w:rFonts w:cstheme="maj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1D27328"/>
    <w:multiLevelType w:val="hybridMultilevel"/>
    <w:tmpl w:val="23CEFB20"/>
    <w:lvl w:ilvl="0" w:tplc="9E3AA87C">
      <w:start w:val="1"/>
      <w:numFmt w:val="decimal"/>
      <w:lvlText w:val="%1."/>
      <w:lvlJc w:val="left"/>
      <w:pPr>
        <w:ind w:left="360" w:hanging="360"/>
      </w:pPr>
      <w:rPr>
        <w:rFonts w:cs="Courier" w:hint="eastAsia"/>
        <w:b/>
        <w:color w:val="475B6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6C82C9A"/>
    <w:multiLevelType w:val="hybridMultilevel"/>
    <w:tmpl w:val="63F07864"/>
    <w:lvl w:ilvl="0" w:tplc="091CDA06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AD4477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E676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7E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CF9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F88FB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32A4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2896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CED9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BC0320"/>
    <w:multiLevelType w:val="hybridMultilevel"/>
    <w:tmpl w:val="DC3C7298"/>
    <w:lvl w:ilvl="0" w:tplc="B63A7F28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C21098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2C5D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F496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88B6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0839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E12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7450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4A2C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927528"/>
    <w:multiLevelType w:val="hybridMultilevel"/>
    <w:tmpl w:val="F6BAD128"/>
    <w:lvl w:ilvl="0" w:tplc="0CDEFB00">
      <w:start w:val="1"/>
      <w:numFmt w:val="japaneseCounting"/>
      <w:lvlText w:val="%1."/>
      <w:lvlJc w:val="left"/>
      <w:pPr>
        <w:ind w:left="620" w:hanging="620"/>
      </w:pPr>
      <w:rPr>
        <w:rFonts w:ascii="PingFang SC" w:cs="PingFang SC"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EB7770C"/>
    <w:multiLevelType w:val="hybridMultilevel"/>
    <w:tmpl w:val="0C5EB43A"/>
    <w:lvl w:ilvl="0" w:tplc="D2407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2083510"/>
    <w:multiLevelType w:val="hybridMultilevel"/>
    <w:tmpl w:val="BE6E19F6"/>
    <w:lvl w:ilvl="0" w:tplc="3A3C58C6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F244A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4E53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2CEA4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CCDF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B681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C34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083B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5DA7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673FA3"/>
    <w:multiLevelType w:val="hybridMultilevel"/>
    <w:tmpl w:val="DC2E64BE"/>
    <w:lvl w:ilvl="0" w:tplc="61F67A50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80"/>
      </w:pPr>
    </w:lvl>
    <w:lvl w:ilvl="2" w:tplc="0409001B" w:tentative="1">
      <w:start w:val="1"/>
      <w:numFmt w:val="lowerRoman"/>
      <w:lvlText w:val="%3."/>
      <w:lvlJc w:val="right"/>
      <w:pPr>
        <w:ind w:left="1500" w:hanging="480"/>
      </w:pPr>
    </w:lvl>
    <w:lvl w:ilvl="3" w:tplc="0409000F" w:tentative="1">
      <w:start w:val="1"/>
      <w:numFmt w:val="decimal"/>
      <w:lvlText w:val="%4."/>
      <w:lvlJc w:val="left"/>
      <w:pPr>
        <w:ind w:left="1980" w:hanging="480"/>
      </w:pPr>
    </w:lvl>
    <w:lvl w:ilvl="4" w:tplc="04090019" w:tentative="1">
      <w:start w:val="1"/>
      <w:numFmt w:val="lowerLetter"/>
      <w:lvlText w:val="%5)"/>
      <w:lvlJc w:val="left"/>
      <w:pPr>
        <w:ind w:left="2460" w:hanging="480"/>
      </w:pPr>
    </w:lvl>
    <w:lvl w:ilvl="5" w:tplc="0409001B" w:tentative="1">
      <w:start w:val="1"/>
      <w:numFmt w:val="lowerRoman"/>
      <w:lvlText w:val="%6."/>
      <w:lvlJc w:val="right"/>
      <w:pPr>
        <w:ind w:left="2940" w:hanging="480"/>
      </w:pPr>
    </w:lvl>
    <w:lvl w:ilvl="6" w:tplc="0409000F" w:tentative="1">
      <w:start w:val="1"/>
      <w:numFmt w:val="decimal"/>
      <w:lvlText w:val="%7."/>
      <w:lvlJc w:val="left"/>
      <w:pPr>
        <w:ind w:left="3420" w:hanging="480"/>
      </w:pPr>
    </w:lvl>
    <w:lvl w:ilvl="7" w:tplc="04090019" w:tentative="1">
      <w:start w:val="1"/>
      <w:numFmt w:val="lowerLetter"/>
      <w:lvlText w:val="%8)"/>
      <w:lvlJc w:val="left"/>
      <w:pPr>
        <w:ind w:left="3900" w:hanging="480"/>
      </w:pPr>
    </w:lvl>
    <w:lvl w:ilvl="8" w:tplc="0409001B" w:tentative="1">
      <w:start w:val="1"/>
      <w:numFmt w:val="lowerRoman"/>
      <w:lvlText w:val="%9."/>
      <w:lvlJc w:val="right"/>
      <w:pPr>
        <w:ind w:left="4380" w:hanging="480"/>
      </w:pPr>
    </w:lvl>
  </w:abstractNum>
  <w:abstractNum w:abstractNumId="23">
    <w:nsid w:val="5B226C1F"/>
    <w:multiLevelType w:val="hybridMultilevel"/>
    <w:tmpl w:val="49ACD974"/>
    <w:lvl w:ilvl="0" w:tplc="9E9EA89A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99E462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4CB8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09E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3800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32885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842B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702FF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0A463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901CF9"/>
    <w:multiLevelType w:val="hybridMultilevel"/>
    <w:tmpl w:val="2F4A75D8"/>
    <w:lvl w:ilvl="0" w:tplc="4E547726">
      <w:start w:val="1"/>
      <w:numFmt w:val="decimal"/>
      <w:pStyle w:val="a0"/>
      <w:lvlText w:val="%1."/>
      <w:lvlJc w:val="left"/>
      <w:pPr>
        <w:ind w:left="720" w:hanging="360"/>
      </w:pPr>
    </w:lvl>
    <w:lvl w:ilvl="1" w:tplc="793214DA">
      <w:start w:val="1"/>
      <w:numFmt w:val="lowerLetter"/>
      <w:lvlText w:val="%2."/>
      <w:lvlJc w:val="left"/>
      <w:pPr>
        <w:ind w:left="1440" w:hanging="360"/>
      </w:pPr>
    </w:lvl>
    <w:lvl w:ilvl="2" w:tplc="3498FB2E">
      <w:start w:val="1"/>
      <w:numFmt w:val="lowerRoman"/>
      <w:lvlText w:val="%3."/>
      <w:lvlJc w:val="right"/>
      <w:pPr>
        <w:ind w:left="2160" w:hanging="180"/>
      </w:pPr>
    </w:lvl>
    <w:lvl w:ilvl="3" w:tplc="DC1E2954">
      <w:start w:val="1"/>
      <w:numFmt w:val="decimal"/>
      <w:lvlText w:val="%4."/>
      <w:lvlJc w:val="left"/>
      <w:pPr>
        <w:ind w:left="2880" w:hanging="360"/>
      </w:pPr>
    </w:lvl>
    <w:lvl w:ilvl="4" w:tplc="FB0EE532" w:tentative="1">
      <w:start w:val="1"/>
      <w:numFmt w:val="lowerLetter"/>
      <w:lvlText w:val="%5."/>
      <w:lvlJc w:val="left"/>
      <w:pPr>
        <w:ind w:left="3600" w:hanging="360"/>
      </w:pPr>
    </w:lvl>
    <w:lvl w:ilvl="5" w:tplc="53B4A3A6" w:tentative="1">
      <w:start w:val="1"/>
      <w:numFmt w:val="lowerRoman"/>
      <w:lvlText w:val="%6."/>
      <w:lvlJc w:val="right"/>
      <w:pPr>
        <w:ind w:left="4320" w:hanging="180"/>
      </w:pPr>
    </w:lvl>
    <w:lvl w:ilvl="6" w:tplc="AA0C18C6" w:tentative="1">
      <w:start w:val="1"/>
      <w:numFmt w:val="decimal"/>
      <w:lvlText w:val="%7."/>
      <w:lvlJc w:val="left"/>
      <w:pPr>
        <w:ind w:left="5040" w:hanging="360"/>
      </w:pPr>
    </w:lvl>
    <w:lvl w:ilvl="7" w:tplc="E5E055B4" w:tentative="1">
      <w:start w:val="1"/>
      <w:numFmt w:val="lowerLetter"/>
      <w:lvlText w:val="%8."/>
      <w:lvlJc w:val="left"/>
      <w:pPr>
        <w:ind w:left="5760" w:hanging="360"/>
      </w:pPr>
    </w:lvl>
    <w:lvl w:ilvl="8" w:tplc="3156123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7F47D7"/>
    <w:multiLevelType w:val="hybridMultilevel"/>
    <w:tmpl w:val="047092DC"/>
    <w:lvl w:ilvl="0" w:tplc="98848184">
      <w:start w:val="1"/>
      <w:numFmt w:val="decimal"/>
      <w:lvlText w:val="%1."/>
      <w:lvlJc w:val="left"/>
      <w:pPr>
        <w:ind w:left="303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03" w:hanging="480"/>
      </w:pPr>
    </w:lvl>
    <w:lvl w:ilvl="2" w:tplc="0409001B" w:tentative="1">
      <w:start w:val="1"/>
      <w:numFmt w:val="lowerRoman"/>
      <w:lvlText w:val="%3."/>
      <w:lvlJc w:val="right"/>
      <w:pPr>
        <w:ind w:left="1383" w:hanging="480"/>
      </w:pPr>
    </w:lvl>
    <w:lvl w:ilvl="3" w:tplc="0409000F" w:tentative="1">
      <w:start w:val="1"/>
      <w:numFmt w:val="decimal"/>
      <w:lvlText w:val="%4."/>
      <w:lvlJc w:val="left"/>
      <w:pPr>
        <w:ind w:left="1863" w:hanging="480"/>
      </w:pPr>
    </w:lvl>
    <w:lvl w:ilvl="4" w:tplc="04090019" w:tentative="1">
      <w:start w:val="1"/>
      <w:numFmt w:val="lowerLetter"/>
      <w:lvlText w:val="%5)"/>
      <w:lvlJc w:val="left"/>
      <w:pPr>
        <w:ind w:left="2343" w:hanging="480"/>
      </w:pPr>
    </w:lvl>
    <w:lvl w:ilvl="5" w:tplc="0409001B" w:tentative="1">
      <w:start w:val="1"/>
      <w:numFmt w:val="lowerRoman"/>
      <w:lvlText w:val="%6."/>
      <w:lvlJc w:val="right"/>
      <w:pPr>
        <w:ind w:left="2823" w:hanging="480"/>
      </w:pPr>
    </w:lvl>
    <w:lvl w:ilvl="6" w:tplc="0409000F" w:tentative="1">
      <w:start w:val="1"/>
      <w:numFmt w:val="decimal"/>
      <w:lvlText w:val="%7."/>
      <w:lvlJc w:val="left"/>
      <w:pPr>
        <w:ind w:left="3303" w:hanging="480"/>
      </w:pPr>
    </w:lvl>
    <w:lvl w:ilvl="7" w:tplc="04090019" w:tentative="1">
      <w:start w:val="1"/>
      <w:numFmt w:val="lowerLetter"/>
      <w:lvlText w:val="%8)"/>
      <w:lvlJc w:val="left"/>
      <w:pPr>
        <w:ind w:left="3783" w:hanging="480"/>
      </w:pPr>
    </w:lvl>
    <w:lvl w:ilvl="8" w:tplc="0409001B" w:tentative="1">
      <w:start w:val="1"/>
      <w:numFmt w:val="lowerRoman"/>
      <w:lvlText w:val="%9."/>
      <w:lvlJc w:val="right"/>
      <w:pPr>
        <w:ind w:left="4263" w:hanging="480"/>
      </w:pPr>
    </w:lvl>
  </w:abstractNum>
  <w:abstractNum w:abstractNumId="26">
    <w:nsid w:val="7DF73F72"/>
    <w:multiLevelType w:val="hybridMultilevel"/>
    <w:tmpl w:val="7F06886A"/>
    <w:lvl w:ilvl="0" w:tplc="5D3A0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7"/>
  </w:num>
  <w:num w:numId="3">
    <w:abstractNumId w:val="23"/>
  </w:num>
  <w:num w:numId="4">
    <w:abstractNumId w:val="18"/>
  </w:num>
  <w:num w:numId="5">
    <w:abstractNumId w:val="14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21"/>
  </w:num>
  <w:num w:numId="16">
    <w:abstractNumId w:val="24"/>
  </w:num>
  <w:num w:numId="17">
    <w:abstractNumId w:val="19"/>
  </w:num>
  <w:num w:numId="18">
    <w:abstractNumId w:val="20"/>
  </w:num>
  <w:num w:numId="19">
    <w:abstractNumId w:val="16"/>
  </w:num>
  <w:num w:numId="20">
    <w:abstractNumId w:val="25"/>
  </w:num>
  <w:num w:numId="21">
    <w:abstractNumId w:val="13"/>
  </w:num>
  <w:num w:numId="22">
    <w:abstractNumId w:val="12"/>
  </w:num>
  <w:num w:numId="23">
    <w:abstractNumId w:val="0"/>
  </w:num>
  <w:num w:numId="24">
    <w:abstractNumId w:val="26"/>
  </w:num>
  <w:num w:numId="25">
    <w:abstractNumId w:val="15"/>
  </w:num>
  <w:num w:numId="26">
    <w:abstractNumId w:val="11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attachedTemplate r:id="rId1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1C0"/>
    <w:rsid w:val="00013FCE"/>
    <w:rsid w:val="00044F83"/>
    <w:rsid w:val="00055C4B"/>
    <w:rsid w:val="00062797"/>
    <w:rsid w:val="00095536"/>
    <w:rsid w:val="00124A61"/>
    <w:rsid w:val="00126920"/>
    <w:rsid w:val="00133ACD"/>
    <w:rsid w:val="00133D73"/>
    <w:rsid w:val="0017209C"/>
    <w:rsid w:val="00176783"/>
    <w:rsid w:val="001F3D68"/>
    <w:rsid w:val="001F4224"/>
    <w:rsid w:val="00205B3C"/>
    <w:rsid w:val="00256C4D"/>
    <w:rsid w:val="00261076"/>
    <w:rsid w:val="00283CCA"/>
    <w:rsid w:val="002D0011"/>
    <w:rsid w:val="002D4875"/>
    <w:rsid w:val="002F28E4"/>
    <w:rsid w:val="00302229"/>
    <w:rsid w:val="00337F24"/>
    <w:rsid w:val="0034205F"/>
    <w:rsid w:val="003477B4"/>
    <w:rsid w:val="003541C0"/>
    <w:rsid w:val="00356D63"/>
    <w:rsid w:val="00373FAC"/>
    <w:rsid w:val="003815CA"/>
    <w:rsid w:val="003871BB"/>
    <w:rsid w:val="003C25CD"/>
    <w:rsid w:val="003C6CA7"/>
    <w:rsid w:val="003E4A54"/>
    <w:rsid w:val="0040005B"/>
    <w:rsid w:val="004341A3"/>
    <w:rsid w:val="00481641"/>
    <w:rsid w:val="004B4FE7"/>
    <w:rsid w:val="004D2A5F"/>
    <w:rsid w:val="004F413C"/>
    <w:rsid w:val="00564A18"/>
    <w:rsid w:val="00584664"/>
    <w:rsid w:val="0058735F"/>
    <w:rsid w:val="005B5C11"/>
    <w:rsid w:val="005E438A"/>
    <w:rsid w:val="00657F50"/>
    <w:rsid w:val="006C091F"/>
    <w:rsid w:val="00711819"/>
    <w:rsid w:val="00777C02"/>
    <w:rsid w:val="00796C04"/>
    <w:rsid w:val="007B7985"/>
    <w:rsid w:val="007E1C19"/>
    <w:rsid w:val="007F4B02"/>
    <w:rsid w:val="00845906"/>
    <w:rsid w:val="00860171"/>
    <w:rsid w:val="0086304C"/>
    <w:rsid w:val="00864583"/>
    <w:rsid w:val="00882DE9"/>
    <w:rsid w:val="00896043"/>
    <w:rsid w:val="008D39E8"/>
    <w:rsid w:val="008E40D3"/>
    <w:rsid w:val="009B4C3D"/>
    <w:rsid w:val="009D0A9A"/>
    <w:rsid w:val="009D4EFA"/>
    <w:rsid w:val="009E79D3"/>
    <w:rsid w:val="009F2CB9"/>
    <w:rsid w:val="00A6000E"/>
    <w:rsid w:val="00A72295"/>
    <w:rsid w:val="00AB6C0F"/>
    <w:rsid w:val="00AD1F21"/>
    <w:rsid w:val="00B01134"/>
    <w:rsid w:val="00B16716"/>
    <w:rsid w:val="00B23774"/>
    <w:rsid w:val="00B27089"/>
    <w:rsid w:val="00B775EF"/>
    <w:rsid w:val="00B8340B"/>
    <w:rsid w:val="00BD5582"/>
    <w:rsid w:val="00C00202"/>
    <w:rsid w:val="00C02466"/>
    <w:rsid w:val="00C348C7"/>
    <w:rsid w:val="00C368AA"/>
    <w:rsid w:val="00C83B49"/>
    <w:rsid w:val="00CE306D"/>
    <w:rsid w:val="00D12788"/>
    <w:rsid w:val="00D165FC"/>
    <w:rsid w:val="00D22BDD"/>
    <w:rsid w:val="00D725CF"/>
    <w:rsid w:val="00DE514D"/>
    <w:rsid w:val="00E035F7"/>
    <w:rsid w:val="00E04507"/>
    <w:rsid w:val="00E25AF7"/>
    <w:rsid w:val="00E26E19"/>
    <w:rsid w:val="00E3382F"/>
    <w:rsid w:val="00E358FF"/>
    <w:rsid w:val="00E643A5"/>
    <w:rsid w:val="00E66386"/>
    <w:rsid w:val="00E75B9E"/>
    <w:rsid w:val="00E804F2"/>
    <w:rsid w:val="00E817C8"/>
    <w:rsid w:val="00EA764F"/>
    <w:rsid w:val="00EB430B"/>
    <w:rsid w:val="00EF6631"/>
    <w:rsid w:val="00F303BB"/>
    <w:rsid w:val="00F64359"/>
    <w:rsid w:val="00F67A4B"/>
    <w:rsid w:val="00F75957"/>
    <w:rsid w:val="00F76EC7"/>
    <w:rsid w:val="00F77A7E"/>
    <w:rsid w:val="00FE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83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176783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rsid w:val="00777C02"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777C02"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777C02"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标题字符"/>
    <w:basedOn w:val="a2"/>
    <w:link w:val="a5"/>
    <w:uiPriority w:val="2"/>
    <w:rPr>
      <w:rFonts w:eastAsiaTheme="minorEastAsia"/>
      <w:sz w:val="32"/>
    </w:rPr>
  </w:style>
  <w:style w:type="paragraph" w:styleId="a7">
    <w:name w:val="Title"/>
    <w:basedOn w:val="a1"/>
    <w:link w:val="a8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标题字符"/>
    <w:basedOn w:val="a2"/>
    <w:link w:val="a7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标题 1字符"/>
    <w:basedOn w:val="a2"/>
    <w:link w:val="1"/>
    <w:uiPriority w:val="9"/>
    <w:rsid w:val="00777C02"/>
    <w:rPr>
      <w:rFonts w:asciiTheme="majorHAnsi" w:eastAsiaTheme="majorEastAsia" w:hAnsiTheme="majorHAnsi" w:cstheme="majorBidi"/>
      <w:b/>
      <w:sz w:val="28"/>
      <w:szCs w:val="32"/>
      <w:lang w:val="en-GB" w:eastAsia="zh-CN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用字符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semiHidden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6">
    <w:name w:val="Placeholder Text"/>
    <w:basedOn w:val="a2"/>
    <w:uiPriority w:val="99"/>
    <w:semiHidden/>
    <w:rPr>
      <w:color w:val="808080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页脚字符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明显引用字符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标题 2字符"/>
    <w:basedOn w:val="a2"/>
    <w:link w:val="2"/>
    <w:uiPriority w:val="9"/>
    <w:rsid w:val="00777C02"/>
    <w:rPr>
      <w:rFonts w:asciiTheme="majorHAnsi" w:eastAsiaTheme="majorEastAsia" w:hAnsiTheme="majorHAnsi" w:cstheme="majorBidi"/>
      <w:szCs w:val="26"/>
      <w:lang w:val="en-GB" w:eastAsia="zh-CN"/>
    </w:rPr>
  </w:style>
  <w:style w:type="paragraph" w:styleId="afa">
    <w:name w:val="header"/>
    <w:basedOn w:val="a1"/>
    <w:link w:val="afb"/>
    <w:uiPriority w:val="99"/>
    <w:qFormat/>
    <w:pPr>
      <w:spacing w:after="0" w:line="240" w:lineRule="auto"/>
    </w:pPr>
  </w:style>
  <w:style w:type="character" w:customStyle="1" w:styleId="30">
    <w:name w:val="标题 3字符"/>
    <w:basedOn w:val="a2"/>
    <w:link w:val="3"/>
    <w:uiPriority w:val="9"/>
    <w:rsid w:val="00777C02"/>
    <w:rPr>
      <w:rFonts w:asciiTheme="majorHAnsi" w:eastAsiaTheme="majorEastAsia" w:hAnsiTheme="majorHAnsi" w:cstheme="majorBidi"/>
      <w:lang w:val="en-GB" w:eastAsia="zh-CN"/>
    </w:rPr>
  </w:style>
  <w:style w:type="character" w:customStyle="1" w:styleId="afb">
    <w:name w:val="页眉字符"/>
    <w:basedOn w:val="a2"/>
    <w:link w:val="afa"/>
    <w:uiPriority w:val="99"/>
  </w:style>
  <w:style w:type="character" w:customStyle="1" w:styleId="40">
    <w:name w:val="标题 4字符"/>
    <w:basedOn w:val="a2"/>
    <w:link w:val="4"/>
    <w:uiPriority w:val="9"/>
    <w:rPr>
      <w:rFonts w:asciiTheme="majorHAnsi" w:eastAsiaTheme="majorEastAsia" w:hAnsiTheme="majorHAnsi" w:cstheme="majorBidi"/>
      <w:i/>
      <w:iCs/>
      <w:sz w:val="30"/>
    </w:rPr>
  </w:style>
  <w:style w:type="paragraph" w:styleId="afc">
    <w:name w:val="List Paragraph"/>
    <w:basedOn w:val="a1"/>
    <w:uiPriority w:val="34"/>
    <w:unhideWhenUsed/>
    <w:qFormat/>
    <w:rsid w:val="00055C4B"/>
    <w:pPr>
      <w:ind w:firstLineChars="200" w:firstLine="420"/>
    </w:pPr>
  </w:style>
  <w:style w:type="paragraph" w:styleId="11">
    <w:name w:val="toc 1"/>
    <w:basedOn w:val="a1"/>
    <w:next w:val="a1"/>
    <w:autoRedefine/>
    <w:uiPriority w:val="39"/>
    <w:unhideWhenUsed/>
    <w:rsid w:val="003871BB"/>
    <w:pPr>
      <w:spacing w:before="120" w:after="0"/>
    </w:pPr>
    <w:rPr>
      <w:rFonts w:asciiTheme="majorHAnsi" w:hAnsiTheme="majorHAnsi" w:cstheme="majorHAnsi"/>
      <w:b/>
      <w:bCs/>
      <w:color w:val="548DD4"/>
    </w:rPr>
  </w:style>
  <w:style w:type="paragraph" w:styleId="21">
    <w:name w:val="toc 2"/>
    <w:basedOn w:val="a1"/>
    <w:next w:val="a1"/>
    <w:autoRedefine/>
    <w:uiPriority w:val="39"/>
    <w:unhideWhenUsed/>
    <w:rsid w:val="00481641"/>
    <w:pPr>
      <w:spacing w:after="0"/>
    </w:pPr>
    <w:rPr>
      <w:rFonts w:cstheme="minorHAnsi"/>
      <w:sz w:val="22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481641"/>
    <w:pPr>
      <w:spacing w:after="0"/>
      <w:ind w:left="240"/>
    </w:pPr>
    <w:rPr>
      <w:rFonts w:cstheme="minorHAnsi"/>
      <w:i/>
      <w:iCs/>
      <w:sz w:val="22"/>
      <w:szCs w:val="22"/>
    </w:rPr>
  </w:style>
  <w:style w:type="paragraph" w:styleId="41">
    <w:name w:val="toc 4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480"/>
    </w:pPr>
    <w:rPr>
      <w:rFonts w:cstheme="minorHAnsi"/>
      <w:sz w:val="20"/>
      <w:szCs w:val="20"/>
    </w:rPr>
  </w:style>
  <w:style w:type="paragraph" w:styleId="51">
    <w:name w:val="toc 5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72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960"/>
    </w:pPr>
    <w:rPr>
      <w:rFonts w:cstheme="minorHAnsi"/>
      <w:sz w:val="20"/>
      <w:szCs w:val="20"/>
    </w:rPr>
  </w:style>
  <w:style w:type="paragraph" w:styleId="71">
    <w:name w:val="toc 7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1200"/>
    </w:pPr>
    <w:rPr>
      <w:rFonts w:cstheme="minorHAnsi"/>
      <w:sz w:val="20"/>
      <w:szCs w:val="20"/>
    </w:rPr>
  </w:style>
  <w:style w:type="paragraph" w:styleId="81">
    <w:name w:val="toc 8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1440"/>
    </w:pPr>
    <w:rPr>
      <w:rFonts w:cstheme="minorHAnsi"/>
      <w:sz w:val="20"/>
      <w:szCs w:val="20"/>
    </w:rPr>
  </w:style>
  <w:style w:type="paragraph" w:styleId="91">
    <w:name w:val="toc 9"/>
    <w:basedOn w:val="a1"/>
    <w:next w:val="a1"/>
    <w:autoRedefine/>
    <w:uiPriority w:val="39"/>
    <w:unhideWhenUsed/>
    <w:rsid w:val="00481641"/>
    <w:pPr>
      <w:pBdr>
        <w:between w:val="double" w:sz="6" w:space="0" w:color="auto"/>
      </w:pBdr>
      <w:spacing w:after="0"/>
      <w:ind w:left="1680"/>
    </w:pPr>
    <w:rPr>
      <w:rFonts w:cstheme="minorHAnsi"/>
      <w:sz w:val="20"/>
      <w:szCs w:val="20"/>
    </w:rPr>
  </w:style>
  <w:style w:type="character" w:styleId="afd">
    <w:name w:val="page number"/>
    <w:basedOn w:val="a2"/>
    <w:uiPriority w:val="99"/>
    <w:semiHidden/>
    <w:unhideWhenUsed/>
    <w:rsid w:val="00E035F7"/>
  </w:style>
  <w:style w:type="paragraph" w:customStyle="1" w:styleId="12">
    <w:name w:val="样式1"/>
    <w:basedOn w:val="a1"/>
    <w:qFormat/>
    <w:rsid w:val="00176783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360" w:lineRule="auto"/>
      <w:ind w:left="-57" w:right="-34"/>
    </w:pPr>
    <w:rPr>
      <w:rFonts w:ascii="STKaiti" w:eastAsia="STKaiti" w:hAnsi="STKaiti" w:cstheme="majorHAnsi"/>
      <w:color w:val="475B62"/>
      <w:lang w:val="en-US"/>
    </w:rPr>
  </w:style>
  <w:style w:type="paragraph" w:styleId="afe">
    <w:name w:val="Balloon Text"/>
    <w:basedOn w:val="a1"/>
    <w:link w:val="aff"/>
    <w:uiPriority w:val="99"/>
    <w:semiHidden/>
    <w:unhideWhenUsed/>
    <w:rsid w:val="0084590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ff">
    <w:name w:val="批注框文本字符"/>
    <w:basedOn w:val="a2"/>
    <w:link w:val="afe"/>
    <w:uiPriority w:val="99"/>
    <w:semiHidden/>
    <w:rsid w:val="00845906"/>
    <w:rPr>
      <w:rFonts w:ascii="宋体" w:eastAsia="宋体"/>
      <w:sz w:val="18"/>
      <w:szCs w:val="18"/>
      <w:lang w:val="en-GB" w:eastAsia="zh-CN"/>
    </w:rPr>
  </w:style>
  <w:style w:type="paragraph" w:styleId="aff0">
    <w:name w:val="Document Map"/>
    <w:basedOn w:val="a1"/>
    <w:link w:val="aff1"/>
    <w:uiPriority w:val="99"/>
    <w:semiHidden/>
    <w:unhideWhenUsed/>
    <w:rsid w:val="00845906"/>
    <w:rPr>
      <w:rFonts w:ascii="宋体" w:eastAsia="宋体"/>
    </w:rPr>
  </w:style>
  <w:style w:type="character" w:customStyle="1" w:styleId="aff1">
    <w:name w:val="文档结构图字符"/>
    <w:basedOn w:val="a2"/>
    <w:link w:val="aff0"/>
    <w:uiPriority w:val="99"/>
    <w:semiHidden/>
    <w:rsid w:val="00845906"/>
    <w:rPr>
      <w:rFonts w:ascii="宋体" w:eastAsia="宋体"/>
      <w:lang w:val="en-GB" w:eastAsia="zh-CN"/>
    </w:rPr>
  </w:style>
  <w:style w:type="paragraph" w:styleId="aff2">
    <w:name w:val="Revision"/>
    <w:hidden/>
    <w:uiPriority w:val="99"/>
    <w:semiHidden/>
    <w:rsid w:val="00845906"/>
    <w:pPr>
      <w:spacing w:after="0" w:line="240" w:lineRule="auto"/>
    </w:pPr>
    <w:rPr>
      <w:lang w:val="en-GB" w:eastAsia="zh-CN"/>
    </w:rPr>
  </w:style>
  <w:style w:type="character" w:styleId="aff3">
    <w:name w:val="Hyperlink"/>
    <w:basedOn w:val="a2"/>
    <w:uiPriority w:val="99"/>
    <w:unhideWhenUsed/>
    <w:rsid w:val="00882DE9"/>
    <w:rPr>
      <w:color w:val="5E9EA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pple/Library/Containers/com.microsoft.Word/Data/Library/Caches/2052/TM10002081/&#30740;&#31350;&#35770;&#25991;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7B69D7-5735-214E-9756-B954DBEB9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研究论文.dotx</Template>
  <TotalTime>1</TotalTime>
  <Pages>16</Pages>
  <Words>2016</Words>
  <Characters>11495</Characters>
  <Application>Microsoft Macintosh Word</Application>
  <DocSecurity>0</DocSecurity>
  <Lines>95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3</cp:revision>
  <cp:lastPrinted>2017-07-14T03:48:00Z</cp:lastPrinted>
  <dcterms:created xsi:type="dcterms:W3CDTF">2017-07-14T03:48:00Z</dcterms:created>
  <dcterms:modified xsi:type="dcterms:W3CDTF">2017-07-14T03:49:00Z</dcterms:modified>
</cp:coreProperties>
</file>